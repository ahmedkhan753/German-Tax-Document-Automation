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FFCF" w14:textId="77777777" w:rsidR="00186EBA" w:rsidRDefault="00186EBA" w:rsidP="00186EB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Firma</w:t>
      </w:r>
    </w:p>
    <w:p w14:paraId="2D5B936C" w14:textId="5CEBBBCD" w:rsidR="00186EBA" w:rsidRDefault="00236971" w:rsidP="00186EBA">
      <w:pPr>
        <w:rPr>
          <w:rFonts w:ascii="Arial" w:hAnsi="Arial" w:cs="Arial"/>
        </w:rPr>
      </w:pPr>
      <w:r>
        <w:rPr>
          <w:rFonts w:ascii="Arial" w:hAnsi="Arial" w:cs="Arial"/>
          <w:noProof/>
        </w:rPr>
        <w:t>MAX</w:t>
      </w:r>
      <w:r w:rsidR="00186EBA">
        <w:rPr>
          <w:rFonts w:ascii="Arial" w:hAnsi="Arial" w:cs="Arial"/>
          <w:noProof/>
        </w:rPr>
        <w:t xml:space="preserve"> GmbH</w:t>
      </w:r>
    </w:p>
    <w:p w14:paraId="2D336D4D" w14:textId="77777777" w:rsidR="00186EBA" w:rsidRDefault="00186EBA" w:rsidP="00186EBA">
      <w:pPr>
        <w:rPr>
          <w:rFonts w:ascii="Arial" w:hAnsi="Arial" w:cs="Arial"/>
        </w:rPr>
      </w:pPr>
      <w:r>
        <w:rPr>
          <w:rFonts w:ascii="Arial" w:hAnsi="Arial" w:cs="Arial"/>
          <w:noProof/>
        </w:rPr>
        <w:t>Ludwigstraße 45</w:t>
      </w:r>
    </w:p>
    <w:p w14:paraId="28F4FF5C" w14:textId="28FBE5D9" w:rsidR="00186EBA" w:rsidRDefault="00236971" w:rsidP="00186EBA">
      <w:pPr>
        <w:rPr>
          <w:rFonts w:ascii="Arial" w:hAnsi="Arial" w:cs="Arial"/>
        </w:rPr>
      </w:pPr>
      <w:r>
        <w:rPr>
          <w:rFonts w:ascii="Arial" w:hAnsi="Arial" w:cs="Arial"/>
          <w:noProof/>
        </w:rPr>
        <w:t>69117 Heidelberg</w:t>
      </w:r>
    </w:p>
    <w:p w14:paraId="59F544D6" w14:textId="77777777" w:rsidR="00186EBA" w:rsidRPr="00922358" w:rsidRDefault="00186EBA" w:rsidP="00186EBA">
      <w:pPr>
        <w:rPr>
          <w:rFonts w:ascii="Arial" w:hAnsi="Arial" w:cs="Arial"/>
        </w:rPr>
      </w:pPr>
    </w:p>
    <w:p w14:paraId="315EAC78" w14:textId="53C8D419" w:rsidR="00186EBA" w:rsidRPr="00922358" w:rsidRDefault="00186EBA" w:rsidP="00186EBA">
      <w:pPr>
        <w:jc w:val="right"/>
        <w:rPr>
          <w:rFonts w:ascii="Arial" w:hAnsi="Arial" w:cs="Arial"/>
        </w:rPr>
      </w:pP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="001618F2">
        <w:rPr>
          <w:rFonts w:ascii="Arial" w:hAnsi="Arial" w:cs="Arial"/>
        </w:rPr>
        <w:t>ca</w:t>
      </w:r>
      <w:r w:rsidRPr="00922358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CREATEDATE  \@ "d. MMMM yyyy" </w:instrText>
      </w:r>
      <w:r>
        <w:rPr>
          <w:rFonts w:ascii="Arial" w:hAnsi="Arial" w:cs="Arial"/>
        </w:rPr>
        <w:fldChar w:fldCharType="separate"/>
      </w:r>
      <w:r w:rsidR="001618F2">
        <w:rPr>
          <w:rFonts w:ascii="Arial" w:hAnsi="Arial" w:cs="Arial"/>
        </w:rPr>
        <w:t>7</w:t>
      </w:r>
      <w:r w:rsidR="0055036D">
        <w:rPr>
          <w:rFonts w:ascii="Arial" w:hAnsi="Arial" w:cs="Arial"/>
          <w:noProof/>
        </w:rPr>
        <w:t xml:space="preserve">. </w:t>
      </w:r>
      <w:r w:rsidR="001618F2">
        <w:rPr>
          <w:rFonts w:ascii="Arial" w:hAnsi="Arial" w:cs="Arial"/>
          <w:noProof/>
        </w:rPr>
        <w:t>Januar</w:t>
      </w:r>
      <w:r w:rsidR="0055036D">
        <w:rPr>
          <w:rFonts w:ascii="Arial" w:hAnsi="Arial" w:cs="Arial"/>
          <w:noProof/>
        </w:rPr>
        <w:t xml:space="preserve"> 202</w:t>
      </w:r>
      <w:r>
        <w:rPr>
          <w:rFonts w:ascii="Arial" w:hAnsi="Arial" w:cs="Arial"/>
        </w:rPr>
        <w:fldChar w:fldCharType="end"/>
      </w:r>
      <w:r w:rsidR="001618F2">
        <w:rPr>
          <w:rFonts w:ascii="Arial" w:hAnsi="Arial" w:cs="Arial"/>
        </w:rPr>
        <w:t>5</w:t>
      </w:r>
    </w:p>
    <w:p w14:paraId="180B528F" w14:textId="77777777" w:rsidR="00186EBA" w:rsidRDefault="00186EBA" w:rsidP="00186EBA">
      <w:pPr>
        <w:rPr>
          <w:rFonts w:ascii="Arial" w:hAnsi="Arial" w:cs="Arial"/>
        </w:rPr>
      </w:pPr>
    </w:p>
    <w:p w14:paraId="29FA3DD0" w14:textId="77777777" w:rsidR="00186EBA" w:rsidRPr="00922358" w:rsidRDefault="00186EBA" w:rsidP="00186EBA">
      <w:pPr>
        <w:rPr>
          <w:rFonts w:ascii="Arial" w:hAnsi="Arial" w:cs="Arial"/>
        </w:rPr>
      </w:pPr>
    </w:p>
    <w:p w14:paraId="002211EF" w14:textId="15E7649E" w:rsidR="00186EBA" w:rsidRPr="002746E7" w:rsidRDefault="00186EBA" w:rsidP="00186EBA">
      <w:pPr>
        <w:rPr>
          <w:rFonts w:ascii="Arial" w:hAnsi="Arial" w:cs="Arial"/>
        </w:rPr>
      </w:pPr>
      <w:r>
        <w:rPr>
          <w:rFonts w:ascii="Arial" w:hAnsi="Arial" w:cs="Arial"/>
          <w:b/>
        </w:rPr>
        <w:t>Jahresabschluss und</w:t>
      </w:r>
      <w:r w:rsidRPr="002746E7">
        <w:rPr>
          <w:rFonts w:ascii="Arial" w:hAnsi="Arial" w:cs="Arial"/>
          <w:b/>
        </w:rPr>
        <w:t xml:space="preserve"> Steuererklärung</w:t>
      </w:r>
      <w:r>
        <w:rPr>
          <w:rFonts w:ascii="Arial" w:hAnsi="Arial" w:cs="Arial"/>
          <w:b/>
        </w:rPr>
        <w:t>en</w:t>
      </w:r>
      <w:r w:rsidRPr="002746E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noProof/>
        </w:rPr>
        <w:t>202</w:t>
      </w:r>
      <w:r w:rsidR="001618F2">
        <w:rPr>
          <w:rFonts w:ascii="Arial" w:hAnsi="Arial" w:cs="Arial"/>
          <w:b/>
          <w:noProof/>
        </w:rPr>
        <w:t>4</w:t>
      </w:r>
    </w:p>
    <w:p w14:paraId="3616A83C" w14:textId="77777777" w:rsidR="00186EBA" w:rsidRPr="002746E7" w:rsidRDefault="00186EBA" w:rsidP="00186EBA">
      <w:pPr>
        <w:rPr>
          <w:rFonts w:ascii="Arial" w:hAnsi="Arial" w:cs="Arial"/>
        </w:rPr>
      </w:pPr>
    </w:p>
    <w:p w14:paraId="1E40D84C" w14:textId="77777777" w:rsidR="00186EBA" w:rsidRPr="002746E7" w:rsidRDefault="00186EBA" w:rsidP="00186EBA">
      <w:pPr>
        <w:rPr>
          <w:rFonts w:ascii="Arial" w:hAnsi="Arial" w:cs="Arial"/>
        </w:rPr>
      </w:pPr>
      <w:bookmarkStart w:id="0" w:name="Text"/>
      <w:bookmarkStart w:id="1" w:name="Anschrift"/>
      <w:bookmarkEnd w:id="0"/>
      <w:bookmarkEnd w:id="1"/>
    </w:p>
    <w:p w14:paraId="38B69CF3" w14:textId="77777777" w:rsidR="00186EBA" w:rsidRPr="002746E7" w:rsidRDefault="00186EBA" w:rsidP="00186EBA">
      <w:pPr>
        <w:rPr>
          <w:rFonts w:ascii="Arial" w:hAnsi="Arial" w:cs="Arial"/>
        </w:rPr>
      </w:pPr>
      <w:r>
        <w:rPr>
          <w:rFonts w:ascii="Arial" w:hAnsi="Arial" w:cs="Arial"/>
          <w:noProof/>
        </w:rPr>
        <w:t>Sehr geehrter Herr Wagner,</w:t>
      </w:r>
    </w:p>
    <w:p w14:paraId="50AFD8BD" w14:textId="77777777" w:rsidR="00186EBA" w:rsidRPr="002746E7" w:rsidRDefault="00186EBA" w:rsidP="00186EBA">
      <w:pPr>
        <w:rPr>
          <w:rFonts w:ascii="Arial" w:hAnsi="Arial" w:cs="Arial"/>
        </w:rPr>
      </w:pPr>
    </w:p>
    <w:p w14:paraId="051AA8ED" w14:textId="1E7E6C7B" w:rsidR="00186EBA" w:rsidRPr="002746E7" w:rsidRDefault="00186EBA" w:rsidP="00186EBA">
      <w:pPr>
        <w:rPr>
          <w:rFonts w:ascii="Arial" w:hAnsi="Arial" w:cs="Arial"/>
        </w:rPr>
      </w:pPr>
      <w:r w:rsidRPr="002746E7">
        <w:rPr>
          <w:rFonts w:ascii="Arial" w:hAnsi="Arial" w:cs="Arial"/>
        </w:rPr>
        <w:t>Ihre</w:t>
      </w:r>
      <w:r>
        <w:rPr>
          <w:rFonts w:ascii="Arial" w:hAnsi="Arial" w:cs="Arial"/>
        </w:rPr>
        <w:t>n Jahresabschluss sowie Ihre</w:t>
      </w:r>
      <w:r w:rsidRPr="002746E7">
        <w:rPr>
          <w:rFonts w:ascii="Arial" w:hAnsi="Arial" w:cs="Arial"/>
        </w:rPr>
        <w:t xml:space="preserve"> Körperschaftsteuerer</w:t>
      </w:r>
      <w:r>
        <w:rPr>
          <w:rFonts w:ascii="Arial" w:hAnsi="Arial" w:cs="Arial"/>
        </w:rPr>
        <w:t>-, Gewerbesteuer- und Umsatzsteuerer</w:t>
      </w:r>
      <w:r w:rsidRPr="002746E7">
        <w:rPr>
          <w:rFonts w:ascii="Arial" w:hAnsi="Arial" w:cs="Arial"/>
        </w:rPr>
        <w:t xml:space="preserve">klärung </w:t>
      </w:r>
      <w:r>
        <w:rPr>
          <w:rFonts w:ascii="Arial" w:hAnsi="Arial" w:cs="Arial"/>
          <w:noProof/>
        </w:rPr>
        <w:t>202</w:t>
      </w:r>
      <w:r w:rsidR="001618F2">
        <w:rPr>
          <w:rFonts w:ascii="Arial" w:hAnsi="Arial" w:cs="Arial"/>
          <w:noProof/>
        </w:rPr>
        <w:t>4</w:t>
      </w:r>
      <w:r w:rsidRPr="002746E7">
        <w:rPr>
          <w:rFonts w:ascii="Arial" w:hAnsi="Arial" w:cs="Arial"/>
        </w:rPr>
        <w:t xml:space="preserve"> habe</w:t>
      </w:r>
      <w:r>
        <w:rPr>
          <w:rFonts w:ascii="Arial" w:hAnsi="Arial" w:cs="Arial"/>
        </w:rPr>
        <w:t>n</w:t>
      </w:r>
      <w:r w:rsidRPr="002746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wir</w:t>
      </w:r>
      <w:r w:rsidRPr="002746E7">
        <w:rPr>
          <w:rFonts w:ascii="Arial" w:hAnsi="Arial" w:cs="Arial"/>
        </w:rPr>
        <w:t xml:space="preserve"> nach Ihren Angaben und ein</w:t>
      </w:r>
      <w:r w:rsidRPr="002746E7">
        <w:rPr>
          <w:rFonts w:ascii="Arial" w:hAnsi="Arial" w:cs="Arial"/>
        </w:rPr>
        <w:softHyphen/>
        <w:t>ge</w:t>
      </w:r>
      <w:r w:rsidRPr="002746E7">
        <w:rPr>
          <w:rFonts w:ascii="Arial" w:hAnsi="Arial" w:cs="Arial"/>
        </w:rPr>
        <w:softHyphen/>
        <w:t>reich</w:t>
      </w:r>
      <w:r w:rsidRPr="002746E7">
        <w:rPr>
          <w:rFonts w:ascii="Arial" w:hAnsi="Arial" w:cs="Arial"/>
        </w:rPr>
        <w:softHyphen/>
        <w:t>ten Unter</w:t>
      </w:r>
      <w:r w:rsidRPr="002746E7">
        <w:rPr>
          <w:rFonts w:ascii="Arial" w:hAnsi="Arial" w:cs="Arial"/>
        </w:rPr>
        <w:softHyphen/>
        <w:t>lagen fertig</w:t>
      </w:r>
      <w:r w:rsidRPr="002746E7">
        <w:rPr>
          <w:rFonts w:ascii="Arial" w:hAnsi="Arial" w:cs="Arial"/>
        </w:rPr>
        <w:softHyphen/>
        <w:t xml:space="preserve"> ge</w:t>
      </w:r>
      <w:r w:rsidRPr="002746E7">
        <w:rPr>
          <w:rFonts w:ascii="Arial" w:hAnsi="Arial" w:cs="Arial"/>
        </w:rPr>
        <w:softHyphen/>
        <w:t>stellt.</w:t>
      </w:r>
    </w:p>
    <w:p w14:paraId="6ACF2C8A" w14:textId="77777777" w:rsidR="00186EBA" w:rsidRPr="002746E7" w:rsidRDefault="00186EBA" w:rsidP="00186EBA">
      <w:pPr>
        <w:rPr>
          <w:rFonts w:ascii="Arial" w:hAnsi="Arial" w:cs="Arial"/>
        </w:rPr>
      </w:pPr>
    </w:p>
    <w:p w14:paraId="28EC9CED" w14:textId="77777777" w:rsidR="00186EBA" w:rsidRDefault="00186EBA" w:rsidP="00186EBA">
      <w:pPr>
        <w:rPr>
          <w:rFonts w:ascii="Arial" w:hAnsi="Arial" w:cs="Arial"/>
        </w:rPr>
      </w:pPr>
      <w:r w:rsidRPr="00922358">
        <w:rPr>
          <w:rFonts w:ascii="Arial" w:hAnsi="Arial" w:cs="Arial"/>
        </w:rPr>
        <w:t>Anbei erhalte</w:t>
      </w:r>
      <w:r>
        <w:rPr>
          <w:rFonts w:ascii="Arial" w:hAnsi="Arial" w:cs="Arial"/>
        </w:rPr>
        <w:t>n Sie eine Ausfertigung Ihres Jahresabschlusses sowie der Steuere</w:t>
      </w:r>
      <w:r w:rsidRPr="00922358">
        <w:rPr>
          <w:rFonts w:ascii="Arial" w:hAnsi="Arial" w:cs="Arial"/>
        </w:rPr>
        <w:t>rklärung</w:t>
      </w:r>
      <w:r>
        <w:rPr>
          <w:rFonts w:ascii="Arial" w:hAnsi="Arial" w:cs="Arial"/>
        </w:rPr>
        <w:t>en</w:t>
      </w:r>
      <w:r w:rsidRPr="00922358">
        <w:rPr>
          <w:rFonts w:ascii="Arial" w:hAnsi="Arial" w:cs="Arial"/>
        </w:rPr>
        <w:t xml:space="preserve"> für Ihre Akten. Bitte überprüfen</w:t>
      </w:r>
      <w:r>
        <w:rPr>
          <w:rFonts w:ascii="Arial" w:hAnsi="Arial" w:cs="Arial"/>
        </w:rPr>
        <w:t xml:space="preserve"> Sie nochmals die Angaben im Jahresabschluss und</w:t>
      </w:r>
      <w:r w:rsidRPr="00922358">
        <w:rPr>
          <w:rFonts w:ascii="Arial" w:hAnsi="Arial" w:cs="Arial"/>
        </w:rPr>
        <w:t xml:space="preserve"> Erklärung</w:t>
      </w:r>
      <w:r>
        <w:rPr>
          <w:rFonts w:ascii="Arial" w:hAnsi="Arial" w:cs="Arial"/>
        </w:rPr>
        <w:t>en</w:t>
      </w:r>
      <w:r w:rsidRPr="0092235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inklusive </w:t>
      </w:r>
      <w:r w:rsidRPr="00922358">
        <w:rPr>
          <w:rFonts w:ascii="Arial" w:hAnsi="Arial" w:cs="Arial"/>
        </w:rPr>
        <w:t>Anlagen und teilen Sie uns eventuelle Unstimmigkeiten mit.</w:t>
      </w:r>
      <w:r>
        <w:rPr>
          <w:rFonts w:ascii="Arial" w:hAnsi="Arial" w:cs="Arial"/>
        </w:rPr>
        <w:t xml:space="preserve"> Ebenfalls bitten wir Sie, die Vorschau Ihres verkürzten Jahresabschlusses zur Einreichung bei dem elektronischen Bundesanzeiger zu prüfen. </w:t>
      </w:r>
    </w:p>
    <w:p w14:paraId="184CEE11" w14:textId="77777777" w:rsidR="00186EBA" w:rsidRDefault="00186EBA" w:rsidP="00186EBA">
      <w:pPr>
        <w:rPr>
          <w:rFonts w:ascii="Arial" w:hAnsi="Arial" w:cs="Arial"/>
        </w:rPr>
      </w:pPr>
    </w:p>
    <w:p w14:paraId="5A55BDF8" w14:textId="77777777" w:rsidR="00186EBA" w:rsidRPr="00922358" w:rsidRDefault="00186EBA" w:rsidP="00186EBA">
      <w:pPr>
        <w:rPr>
          <w:rFonts w:ascii="Arial" w:hAnsi="Arial" w:cs="Arial"/>
        </w:rPr>
      </w:pPr>
      <w:r w:rsidRPr="00922358">
        <w:rPr>
          <w:rFonts w:ascii="Arial" w:hAnsi="Arial" w:cs="Arial"/>
        </w:rPr>
        <w:t>Sollten Sie keine Änderungswünsche haben, bitten wir Sie un</w:t>
      </w:r>
      <w:r>
        <w:rPr>
          <w:rFonts w:ascii="Arial" w:hAnsi="Arial" w:cs="Arial"/>
        </w:rPr>
        <w:t>s die beigefügten Vollmachten zur Ü</w:t>
      </w:r>
      <w:r w:rsidRPr="00922358">
        <w:rPr>
          <w:rFonts w:ascii="Arial" w:hAnsi="Arial" w:cs="Arial"/>
        </w:rPr>
        <w:t>bermittlung</w:t>
      </w:r>
      <w:r>
        <w:rPr>
          <w:rFonts w:ascii="Arial" w:hAnsi="Arial" w:cs="Arial"/>
        </w:rPr>
        <w:t xml:space="preserve"> der E-Bilanz-Daten und </w:t>
      </w:r>
      <w:r w:rsidRPr="00922358">
        <w:rPr>
          <w:rFonts w:ascii="Arial" w:hAnsi="Arial" w:cs="Arial"/>
        </w:rPr>
        <w:t xml:space="preserve">der Steuererklärungen an Ihr Finanzamt </w:t>
      </w:r>
      <w:r>
        <w:rPr>
          <w:rFonts w:ascii="Arial" w:hAnsi="Arial" w:cs="Arial"/>
        </w:rPr>
        <w:t xml:space="preserve">bzw. Jahresabschlussdaten an den Betreiber des elektronischen Bundesanzeigers sowie der Vollständigkeitserklärung </w:t>
      </w:r>
      <w:r w:rsidRPr="00922358">
        <w:rPr>
          <w:rFonts w:ascii="Arial" w:hAnsi="Arial" w:cs="Arial"/>
        </w:rPr>
        <w:t>unterschrieben zukommen zu lassen.</w:t>
      </w:r>
    </w:p>
    <w:p w14:paraId="2665AAFD" w14:textId="77777777" w:rsidR="00186EBA" w:rsidRPr="002746E7" w:rsidRDefault="00186EBA" w:rsidP="00186EBA">
      <w:pPr>
        <w:rPr>
          <w:rFonts w:ascii="Arial" w:hAnsi="Arial" w:cs="Arial"/>
        </w:rPr>
      </w:pPr>
    </w:p>
    <w:p w14:paraId="255D61DC" w14:textId="77777777" w:rsidR="00186EBA" w:rsidRDefault="00186EBA" w:rsidP="00186EBA">
      <w:pPr>
        <w:rPr>
          <w:rFonts w:ascii="Arial" w:hAnsi="Arial" w:cs="Arial"/>
        </w:rPr>
      </w:pPr>
      <w:r>
        <w:rPr>
          <w:rFonts w:ascii="Arial" w:hAnsi="Arial" w:cs="Arial"/>
        </w:rPr>
        <w:t>Wir</w:t>
      </w:r>
      <w:r w:rsidRPr="002746E7">
        <w:rPr>
          <w:rFonts w:ascii="Arial" w:hAnsi="Arial" w:cs="Arial"/>
        </w:rPr>
        <w:t xml:space="preserve"> werde</w:t>
      </w:r>
      <w:r>
        <w:rPr>
          <w:rFonts w:ascii="Arial" w:hAnsi="Arial" w:cs="Arial"/>
        </w:rPr>
        <w:t>n die Übermittlungen</w:t>
      </w:r>
      <w:r w:rsidRPr="002746E7">
        <w:rPr>
          <w:rFonts w:ascii="Arial" w:hAnsi="Arial" w:cs="Arial"/>
        </w:rPr>
        <w:t xml:space="preserve"> umgehend </w:t>
      </w:r>
      <w:r>
        <w:rPr>
          <w:rFonts w:ascii="Arial" w:hAnsi="Arial" w:cs="Arial"/>
        </w:rPr>
        <w:t>nach Erhalt der unterschriebenen Vollmachten und Vollständigkeitserklärung veranlassen.</w:t>
      </w:r>
    </w:p>
    <w:p w14:paraId="0A80065F" w14:textId="77777777" w:rsidR="00186EBA" w:rsidRDefault="00186EBA" w:rsidP="00186EBA">
      <w:pPr>
        <w:rPr>
          <w:rFonts w:ascii="Arial" w:hAnsi="Arial" w:cs="Arial"/>
        </w:rPr>
      </w:pPr>
    </w:p>
    <w:p w14:paraId="6C812EFE" w14:textId="77777777" w:rsidR="00186EBA" w:rsidRDefault="00186EBA" w:rsidP="00186EBA">
      <w:pPr>
        <w:rPr>
          <w:rFonts w:ascii="Arial" w:hAnsi="Arial" w:cs="Arial"/>
        </w:rPr>
      </w:pPr>
      <w:r w:rsidRPr="00922358">
        <w:rPr>
          <w:rFonts w:ascii="Arial" w:hAnsi="Arial" w:cs="Arial"/>
        </w:rPr>
        <w:t>Nach unserer Berechnung ergibt sich für</w:t>
      </w:r>
      <w:r>
        <w:rPr>
          <w:rFonts w:ascii="Arial" w:hAnsi="Arial" w:cs="Arial"/>
        </w:rPr>
        <w:t xml:space="preserve"> die Ertragsteuern</w:t>
      </w:r>
      <w:r w:rsidRPr="00922358">
        <w:rPr>
          <w:rFonts w:ascii="Arial" w:hAnsi="Arial" w:cs="Arial"/>
        </w:rPr>
        <w:t xml:space="preserve"> eine </w:t>
      </w:r>
    </w:p>
    <w:p w14:paraId="32F4C73A" w14:textId="77777777" w:rsidR="00186EBA" w:rsidRDefault="00186EBA" w:rsidP="00186EBA">
      <w:pPr>
        <w:rPr>
          <w:rFonts w:ascii="Arial" w:hAnsi="Arial" w:cs="Arial"/>
        </w:rPr>
      </w:pPr>
    </w:p>
    <w:tbl>
      <w:tblPr>
        <w:tblW w:w="81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Description w:val="66980dc5-c1ed-491e-9193-14eb919fb048 "/>
      </w:tblPr>
      <w:tblGrid>
        <w:gridCol w:w="4465"/>
        <w:gridCol w:w="3543"/>
        <w:gridCol w:w="160"/>
      </w:tblGrid>
      <w:tr w:rsidR="00186EBA" w:rsidRPr="002746E7" w14:paraId="77DA2830" w14:textId="77777777" w:rsidTr="00FC6010">
        <w:trPr>
          <w:trHeight w:val="225"/>
        </w:trPr>
        <w:tc>
          <w:tcPr>
            <w:tcW w:w="4465" w:type="dxa"/>
          </w:tcPr>
          <w:p w14:paraId="738BC6C5" w14:textId="77777777" w:rsidR="00186EBA" w:rsidRPr="002746E7" w:rsidRDefault="00186EBA" w:rsidP="00FC6010">
            <w:pPr>
              <w:keepNext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Körperschaftsteuererstattung von</w:t>
            </w:r>
          </w:p>
        </w:tc>
        <w:tc>
          <w:tcPr>
            <w:tcW w:w="3543" w:type="dxa"/>
          </w:tcPr>
          <w:p w14:paraId="54557770" w14:textId="05DC20CF" w:rsidR="00186EBA" w:rsidRPr="002746E7" w:rsidRDefault="004411E9" w:rsidP="004411E9">
            <w:pPr>
              <w:keepNext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1.</w:t>
            </w:r>
            <w:r w:rsidR="001618F2">
              <w:rPr>
                <w:rFonts w:ascii="Arial" w:hAnsi="Arial" w:cs="Arial"/>
                <w:noProof/>
              </w:rPr>
              <w:t>126</w:t>
            </w:r>
            <w:r>
              <w:rPr>
                <w:rFonts w:ascii="Arial" w:hAnsi="Arial" w:cs="Arial"/>
                <w:noProof/>
              </w:rPr>
              <w:t>,00 EUR</w:t>
            </w:r>
          </w:p>
        </w:tc>
        <w:tc>
          <w:tcPr>
            <w:tcW w:w="160" w:type="dxa"/>
          </w:tcPr>
          <w:p w14:paraId="6DD3F7E6" w14:textId="77777777" w:rsidR="00186EBA" w:rsidRPr="002746E7" w:rsidRDefault="00186EBA" w:rsidP="00FC6010">
            <w:pPr>
              <w:keepNext/>
              <w:jc w:val="right"/>
              <w:rPr>
                <w:rFonts w:ascii="Arial" w:hAnsi="Arial" w:cs="Arial"/>
              </w:rPr>
            </w:pPr>
          </w:p>
        </w:tc>
      </w:tr>
      <w:tr w:rsidR="00186EBA" w:rsidRPr="002746E7" w14:paraId="7B6C387F" w14:textId="77777777" w:rsidTr="00FC6010">
        <w:trPr>
          <w:trHeight w:val="225"/>
        </w:trPr>
        <w:tc>
          <w:tcPr>
            <w:tcW w:w="4465" w:type="dxa"/>
          </w:tcPr>
          <w:p w14:paraId="0744C089" w14:textId="77777777" w:rsidR="00186EBA" w:rsidRPr="002746E7" w:rsidRDefault="00186EBA" w:rsidP="00FC6010">
            <w:pPr>
              <w:keepNext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Solidaritätszuschlagserstattung von</w:t>
            </w:r>
          </w:p>
        </w:tc>
        <w:tc>
          <w:tcPr>
            <w:tcW w:w="3543" w:type="dxa"/>
          </w:tcPr>
          <w:p w14:paraId="739B0E6D" w14:textId="25044AE2" w:rsidR="00186EBA" w:rsidRPr="002746E7" w:rsidRDefault="001618F2" w:rsidP="00FC6010">
            <w:pPr>
              <w:keepNext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62</w:t>
            </w:r>
            <w:r w:rsidR="004411E9">
              <w:rPr>
                <w:rFonts w:ascii="Arial" w:hAnsi="Arial" w:cs="Arial"/>
                <w:noProof/>
              </w:rPr>
              <w:t>,</w:t>
            </w:r>
            <w:r>
              <w:rPr>
                <w:rFonts w:ascii="Arial" w:hAnsi="Arial" w:cs="Arial"/>
                <w:noProof/>
              </w:rPr>
              <w:t>00</w:t>
            </w:r>
            <w:r w:rsidR="004411E9">
              <w:rPr>
                <w:rFonts w:ascii="Arial" w:hAnsi="Arial" w:cs="Arial"/>
                <w:noProof/>
              </w:rPr>
              <w:t xml:space="preserve"> EUR</w:t>
            </w:r>
          </w:p>
        </w:tc>
        <w:tc>
          <w:tcPr>
            <w:tcW w:w="160" w:type="dxa"/>
          </w:tcPr>
          <w:p w14:paraId="1E855074" w14:textId="77777777" w:rsidR="00186EBA" w:rsidRPr="002746E7" w:rsidRDefault="00186EBA" w:rsidP="00FC6010">
            <w:pPr>
              <w:keepNext/>
              <w:jc w:val="right"/>
              <w:rPr>
                <w:rFonts w:ascii="Arial" w:hAnsi="Arial" w:cs="Arial"/>
              </w:rPr>
            </w:pPr>
          </w:p>
        </w:tc>
      </w:tr>
      <w:tr w:rsidR="00186EBA" w:rsidRPr="002746E7" w14:paraId="1C628277" w14:textId="77777777" w:rsidTr="00FC6010">
        <w:trPr>
          <w:trHeight w:val="225"/>
        </w:trPr>
        <w:tc>
          <w:tcPr>
            <w:tcW w:w="4465" w:type="dxa"/>
          </w:tcPr>
          <w:p w14:paraId="01C04F7C" w14:textId="5DFB6954" w:rsidR="00186EBA" w:rsidRPr="002746E7" w:rsidRDefault="00186EBA" w:rsidP="00FC6010">
            <w:pPr>
              <w:keepNext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Gewerbesteuer</w:t>
            </w:r>
            <w:r w:rsidR="001618F2">
              <w:rPr>
                <w:rFonts w:ascii="Arial" w:hAnsi="Arial" w:cs="Arial"/>
                <w:noProof/>
              </w:rPr>
              <w:t>erstattung</w:t>
            </w:r>
            <w:r>
              <w:rPr>
                <w:rFonts w:ascii="Arial" w:hAnsi="Arial" w:cs="Arial"/>
                <w:noProof/>
              </w:rPr>
              <w:t xml:space="preserve"> von</w:t>
            </w:r>
          </w:p>
        </w:tc>
        <w:tc>
          <w:tcPr>
            <w:tcW w:w="3543" w:type="dxa"/>
          </w:tcPr>
          <w:p w14:paraId="49B5F886" w14:textId="26422409" w:rsidR="00186EBA" w:rsidRPr="002746E7" w:rsidRDefault="001618F2" w:rsidP="00FC6010">
            <w:pPr>
              <w:keepNext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2</w:t>
            </w:r>
            <w:r w:rsidR="00860148">
              <w:rPr>
                <w:rFonts w:ascii="Arial" w:hAnsi="Arial" w:cs="Arial"/>
                <w:noProof/>
              </w:rPr>
              <w:t>.</w:t>
            </w:r>
            <w:r>
              <w:rPr>
                <w:rFonts w:ascii="Arial" w:hAnsi="Arial" w:cs="Arial"/>
                <w:noProof/>
              </w:rPr>
              <w:t>245</w:t>
            </w:r>
            <w:r w:rsidR="00860148">
              <w:rPr>
                <w:rFonts w:ascii="Arial" w:hAnsi="Arial" w:cs="Arial"/>
                <w:noProof/>
              </w:rPr>
              <w:t>,00 EUR</w:t>
            </w:r>
          </w:p>
        </w:tc>
        <w:tc>
          <w:tcPr>
            <w:tcW w:w="160" w:type="dxa"/>
          </w:tcPr>
          <w:p w14:paraId="650C1A86" w14:textId="77777777" w:rsidR="00186EBA" w:rsidRPr="002746E7" w:rsidRDefault="00186EBA" w:rsidP="00FC6010">
            <w:pPr>
              <w:keepNext/>
              <w:jc w:val="right"/>
              <w:rPr>
                <w:rFonts w:ascii="Arial" w:hAnsi="Arial" w:cs="Arial"/>
              </w:rPr>
            </w:pPr>
          </w:p>
        </w:tc>
      </w:tr>
    </w:tbl>
    <w:p w14:paraId="0A33C568" w14:textId="77777777" w:rsidR="00186EBA" w:rsidRDefault="00186EBA" w:rsidP="00186EBA">
      <w:pPr>
        <w:rPr>
          <w:rFonts w:ascii="Arial" w:hAnsi="Arial" w:cs="Arial"/>
        </w:rPr>
      </w:pPr>
    </w:p>
    <w:p w14:paraId="7F28E6C4" w14:textId="77777777" w:rsidR="00186EBA" w:rsidRDefault="00186EBA" w:rsidP="00186EBA">
      <w:pPr>
        <w:keepNext/>
        <w:rPr>
          <w:rFonts w:ascii="Arial" w:hAnsi="Arial" w:cs="Arial"/>
        </w:rPr>
      </w:pPr>
      <w:r>
        <w:rPr>
          <w:rFonts w:ascii="Arial" w:hAnsi="Arial" w:cs="Arial"/>
        </w:rPr>
        <w:t>und für die Umsatzsteuer ein</w:t>
      </w:r>
    </w:p>
    <w:p w14:paraId="5F29F20D" w14:textId="77777777" w:rsidR="00186EBA" w:rsidRDefault="00186EBA" w:rsidP="00186EBA">
      <w:pPr>
        <w:rPr>
          <w:rFonts w:ascii="Arial" w:hAnsi="Arial" w:cs="Arial"/>
        </w:rPr>
      </w:pPr>
    </w:p>
    <w:tbl>
      <w:tblPr>
        <w:tblW w:w="800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Description w:val="5fb5111e-bdf3-4b85-b74a-1f3b3383428a "/>
      </w:tblPr>
      <w:tblGrid>
        <w:gridCol w:w="4981"/>
        <w:gridCol w:w="3027"/>
      </w:tblGrid>
      <w:tr w:rsidR="00186EBA" w:rsidRPr="002746E7" w14:paraId="3AF1F518" w14:textId="77777777" w:rsidTr="00FC6010">
        <w:trPr>
          <w:trHeight w:val="225"/>
        </w:trPr>
        <w:tc>
          <w:tcPr>
            <w:tcW w:w="4981" w:type="dxa"/>
          </w:tcPr>
          <w:p w14:paraId="6737B882" w14:textId="52176E68" w:rsidR="00186EBA" w:rsidRPr="002746E7" w:rsidRDefault="00186EBA" w:rsidP="00FC6010">
            <w:pPr>
              <w:keepNext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Umsatzsteuer-</w:t>
            </w:r>
            <w:r w:rsidR="001618F2">
              <w:rPr>
                <w:rFonts w:ascii="Arial" w:hAnsi="Arial" w:cs="Arial"/>
                <w:noProof/>
              </w:rPr>
              <w:t>Erstattung</w:t>
            </w:r>
            <w:r>
              <w:rPr>
                <w:rFonts w:ascii="Arial" w:hAnsi="Arial" w:cs="Arial"/>
                <w:noProof/>
              </w:rPr>
              <w:t xml:space="preserve"> von</w:t>
            </w:r>
          </w:p>
        </w:tc>
        <w:tc>
          <w:tcPr>
            <w:tcW w:w="3027" w:type="dxa"/>
          </w:tcPr>
          <w:p w14:paraId="5FAE409F" w14:textId="73CA3A58" w:rsidR="00186EBA" w:rsidRPr="002746E7" w:rsidRDefault="001618F2" w:rsidP="00FC6010">
            <w:pPr>
              <w:keepNext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2</w:t>
            </w:r>
            <w:r w:rsidR="00186EBA">
              <w:rPr>
                <w:rFonts w:ascii="Arial" w:hAnsi="Arial" w:cs="Arial"/>
                <w:noProof/>
              </w:rPr>
              <w:t>.</w:t>
            </w:r>
            <w:r>
              <w:rPr>
                <w:rFonts w:ascii="Arial" w:hAnsi="Arial" w:cs="Arial"/>
                <w:noProof/>
              </w:rPr>
              <w:t>647</w:t>
            </w:r>
            <w:r w:rsidR="00186EBA">
              <w:rPr>
                <w:rFonts w:ascii="Arial" w:hAnsi="Arial" w:cs="Arial"/>
                <w:noProof/>
              </w:rPr>
              <w:t>,</w:t>
            </w:r>
            <w:r>
              <w:rPr>
                <w:rFonts w:ascii="Arial" w:hAnsi="Arial" w:cs="Arial"/>
                <w:noProof/>
              </w:rPr>
              <w:t>28</w:t>
            </w:r>
            <w:r w:rsidR="00186EBA">
              <w:rPr>
                <w:rFonts w:ascii="Arial" w:hAnsi="Arial" w:cs="Arial"/>
                <w:noProof/>
              </w:rPr>
              <w:t xml:space="preserve"> EUR</w:t>
            </w:r>
          </w:p>
        </w:tc>
      </w:tr>
    </w:tbl>
    <w:p w14:paraId="6F5471AF" w14:textId="77777777" w:rsidR="00186EBA" w:rsidRDefault="00186EBA" w:rsidP="00186EBA">
      <w:pPr>
        <w:rPr>
          <w:rFonts w:ascii="Arial" w:hAnsi="Arial" w:cs="Arial"/>
        </w:rPr>
      </w:pPr>
    </w:p>
    <w:p w14:paraId="159A29DB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Sie erhalten in wenigen Minuten eine E-Mail mit Ihren Dokumenten</w:t>
      </w:r>
    </w:p>
    <w:p w14:paraId="564483F5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zur digitalen Freizeichnung.</w:t>
      </w:r>
    </w:p>
    <w:p w14:paraId="1D874032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</w:p>
    <w:p w14:paraId="68B6911C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Bei Rückfragen stehen wir Ihnen jederzeit telefonisch wie</w:t>
      </w:r>
    </w:p>
    <w:p w14:paraId="3EE9BBEF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per Mail zur Verfügung!</w:t>
      </w:r>
    </w:p>
    <w:p w14:paraId="27DB94B8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</w:p>
    <w:p w14:paraId="2DE528F7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Sollten Sie eine ausgedruckte Version wünschen, teilen Sie uns dies</w:t>
      </w:r>
    </w:p>
    <w:p w14:paraId="4B616891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bitte einfach unter info@steuerberatung-roesener.de mit.</w:t>
      </w:r>
    </w:p>
    <w:p w14:paraId="72F55E89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</w:p>
    <w:p w14:paraId="4A38A222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Mit freundlichen Grüßen</w:t>
      </w:r>
    </w:p>
    <w:p w14:paraId="79B0CFA2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</w:p>
    <w:p w14:paraId="0F1A7F87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</w:p>
    <w:p w14:paraId="069B1352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</w:p>
    <w:p w14:paraId="0640E9E3" w14:textId="77777777" w:rsidR="0067157D" w:rsidRPr="00591AB2" w:rsidRDefault="0067157D" w:rsidP="0067157D">
      <w:pPr>
        <w:rPr>
          <w:rFonts w:ascii="Arial" w:hAnsi="Arial" w:cs="Arial"/>
          <w:sz w:val="23"/>
          <w:szCs w:val="23"/>
        </w:rPr>
      </w:pPr>
      <w:r w:rsidRPr="00591AB2">
        <w:rPr>
          <w:rFonts w:ascii="Arial" w:hAnsi="Arial" w:cs="Arial"/>
          <w:sz w:val="23"/>
          <w:szCs w:val="23"/>
        </w:rPr>
        <w:t>Matthias Rösener</w:t>
      </w:r>
    </w:p>
    <w:p w14:paraId="03596CAE" w14:textId="77777777" w:rsidR="0067157D" w:rsidRPr="00BF6EDF" w:rsidRDefault="0067157D" w:rsidP="0067157D">
      <w:pPr>
        <w:widowControl w:val="0"/>
        <w:autoSpaceDE w:val="0"/>
        <w:autoSpaceDN w:val="0"/>
        <w:spacing w:before="3" w:line="223" w:lineRule="exact"/>
        <w:rPr>
          <w:rFonts w:ascii="Arial" w:eastAsiaTheme="minorEastAsia" w:hAnsiTheme="minorHAnsi" w:cstheme="minorBidi"/>
          <w:i/>
          <w:color w:val="000000"/>
          <w:kern w:val="2"/>
          <w:sz w:val="20"/>
          <w:szCs w:val="22"/>
          <w:lang w:eastAsia="en-US"/>
          <w14:ligatures w14:val="standardContextual"/>
        </w:rPr>
      </w:pPr>
      <w:r w:rsidRPr="00BF6EDF">
        <w:rPr>
          <w:rFonts w:ascii="Arial" w:eastAsiaTheme="minorEastAsia" w:hAnsi="Arial" w:cs="Arial"/>
          <w:i/>
          <w:color w:val="000000"/>
          <w:kern w:val="2"/>
          <w:sz w:val="20"/>
          <w:szCs w:val="22"/>
          <w:lang w:eastAsia="en-US"/>
          <w14:ligatures w14:val="standardContextual"/>
        </w:rPr>
        <w:t>Geschäftsführer</w:t>
      </w:r>
    </w:p>
    <w:p w14:paraId="18AB0011" w14:textId="77777777" w:rsidR="0067157D" w:rsidRPr="002A0877" w:rsidRDefault="0067157D" w:rsidP="0067157D">
      <w:pPr>
        <w:widowControl w:val="0"/>
        <w:autoSpaceDE w:val="0"/>
        <w:autoSpaceDN w:val="0"/>
        <w:spacing w:before="7" w:line="223" w:lineRule="exact"/>
        <w:rPr>
          <w:rFonts w:ascii="Arial" w:eastAsiaTheme="minorEastAsia" w:hAnsiTheme="minorHAnsi" w:cstheme="minorBidi"/>
          <w:i/>
          <w:color w:val="000000"/>
          <w:kern w:val="2"/>
          <w:sz w:val="20"/>
          <w:szCs w:val="22"/>
          <w:lang w:val="en-US" w:eastAsia="en-US"/>
          <w14:ligatures w14:val="standardContextual"/>
        </w:rPr>
      </w:pPr>
      <w:r w:rsidRPr="002A0877">
        <w:rPr>
          <w:rFonts w:ascii="Arial" w:eastAsiaTheme="minorEastAsia" w:hAnsi="Arial" w:cs="Arial"/>
          <w:i/>
          <w:color w:val="000000"/>
          <w:kern w:val="2"/>
          <w:sz w:val="20"/>
          <w:szCs w:val="22"/>
          <w:lang w:val="en-US" w:eastAsia="en-US"/>
          <w14:ligatures w14:val="standardContextual"/>
        </w:rPr>
        <w:t>Wirtschaftsprüfer</w:t>
      </w:r>
    </w:p>
    <w:p w14:paraId="732E5022" w14:textId="77777777" w:rsidR="0067157D" w:rsidRPr="00247621" w:rsidRDefault="0067157D" w:rsidP="0067157D">
      <w:pPr>
        <w:widowControl w:val="0"/>
        <w:autoSpaceDE w:val="0"/>
        <w:autoSpaceDN w:val="0"/>
        <w:spacing w:before="7" w:line="223" w:lineRule="exact"/>
        <w:rPr>
          <w:rFonts w:ascii="Arial" w:eastAsiaTheme="minorEastAsia" w:hAnsiTheme="minorHAnsi" w:cstheme="minorBidi"/>
          <w:i/>
          <w:color w:val="000000"/>
          <w:kern w:val="2"/>
          <w:sz w:val="20"/>
          <w:szCs w:val="22"/>
          <w:lang w:val="en-US" w:eastAsia="en-US"/>
          <w14:ligatures w14:val="standardContextual"/>
        </w:rPr>
      </w:pPr>
      <w:r w:rsidRPr="002A0877">
        <w:rPr>
          <w:rFonts w:ascii="Arial" w:eastAsiaTheme="minorEastAsia" w:hAnsiTheme="minorHAnsi" w:cstheme="minorBidi"/>
          <w:i/>
          <w:color w:val="000000"/>
          <w:kern w:val="2"/>
          <w:sz w:val="20"/>
          <w:szCs w:val="22"/>
          <w:lang w:val="en-US" w:eastAsia="en-US"/>
          <w14:ligatures w14:val="standardContextual"/>
        </w:rPr>
        <w:t>Steuerberater</w:t>
      </w:r>
    </w:p>
    <w:p w14:paraId="52C51EE3" w14:textId="77777777" w:rsidR="00EA6BD6" w:rsidRPr="00186EBA" w:rsidRDefault="00EA6BD6" w:rsidP="0067157D">
      <w:pPr>
        <w:spacing w:after="200" w:line="276" w:lineRule="auto"/>
      </w:pPr>
    </w:p>
    <w:sectPr w:rsidR="00EA6BD6" w:rsidRPr="00186EBA" w:rsidSect="004B09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119" w:right="3005" w:bottom="907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8D7CC" w14:textId="77777777" w:rsidR="00970710" w:rsidRDefault="00970710" w:rsidP="00922358">
      <w:r>
        <w:separator/>
      </w:r>
    </w:p>
  </w:endnote>
  <w:endnote w:type="continuationSeparator" w:id="0">
    <w:p w14:paraId="43844C77" w14:textId="77777777" w:rsidR="00970710" w:rsidRDefault="00970710" w:rsidP="00922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7B0BE" w14:textId="77777777" w:rsidR="008D7BAF" w:rsidRDefault="008D7BA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4407" w14:textId="77777777" w:rsidR="008D7BAF" w:rsidRDefault="008D7BA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CE9D" w14:textId="77777777" w:rsidR="008D7BAF" w:rsidRDefault="008D7B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53C8" w14:textId="77777777" w:rsidR="00970710" w:rsidRDefault="00970710" w:rsidP="00922358">
      <w:r>
        <w:separator/>
      </w:r>
    </w:p>
  </w:footnote>
  <w:footnote w:type="continuationSeparator" w:id="0">
    <w:p w14:paraId="38219D71" w14:textId="77777777" w:rsidR="00970710" w:rsidRDefault="00970710" w:rsidP="00922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D016" w14:textId="77777777" w:rsidR="008D7BAF" w:rsidRDefault="008D7BA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4446" w14:textId="77777777" w:rsidR="008D7BAF" w:rsidRDefault="008D7BA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86E0" w14:textId="77777777" w:rsidR="008D7BAF" w:rsidRDefault="008D7BA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SO999929" w:val="492ffb77-8565-4ff3-8d30-1b6b4cfd366b"/>
  </w:docVars>
  <w:rsids>
    <w:rsidRoot w:val="0067157D"/>
    <w:rsid w:val="00124EA5"/>
    <w:rsid w:val="0014495F"/>
    <w:rsid w:val="001618F2"/>
    <w:rsid w:val="00186EBA"/>
    <w:rsid w:val="0020319B"/>
    <w:rsid w:val="00236971"/>
    <w:rsid w:val="002524BF"/>
    <w:rsid w:val="00287FE4"/>
    <w:rsid w:val="00294166"/>
    <w:rsid w:val="002942A4"/>
    <w:rsid w:val="002C600D"/>
    <w:rsid w:val="002E6265"/>
    <w:rsid w:val="003A7AB3"/>
    <w:rsid w:val="00411516"/>
    <w:rsid w:val="00433ED2"/>
    <w:rsid w:val="004411E9"/>
    <w:rsid w:val="0048748E"/>
    <w:rsid w:val="004A4963"/>
    <w:rsid w:val="004B09CC"/>
    <w:rsid w:val="004E6F2B"/>
    <w:rsid w:val="005204B6"/>
    <w:rsid w:val="005420A5"/>
    <w:rsid w:val="0054766F"/>
    <w:rsid w:val="0055036D"/>
    <w:rsid w:val="005D6FD1"/>
    <w:rsid w:val="00626166"/>
    <w:rsid w:val="006375C5"/>
    <w:rsid w:val="00640661"/>
    <w:rsid w:val="00661485"/>
    <w:rsid w:val="0067157D"/>
    <w:rsid w:val="00682F1A"/>
    <w:rsid w:val="00730DEB"/>
    <w:rsid w:val="00777B97"/>
    <w:rsid w:val="007A59E2"/>
    <w:rsid w:val="007A660A"/>
    <w:rsid w:val="007E6311"/>
    <w:rsid w:val="00860148"/>
    <w:rsid w:val="0087246B"/>
    <w:rsid w:val="008C6A23"/>
    <w:rsid w:val="008D7BAF"/>
    <w:rsid w:val="008E27C8"/>
    <w:rsid w:val="009036E6"/>
    <w:rsid w:val="00922358"/>
    <w:rsid w:val="00970710"/>
    <w:rsid w:val="00A1705E"/>
    <w:rsid w:val="00A2633A"/>
    <w:rsid w:val="00AA28C2"/>
    <w:rsid w:val="00AA3C07"/>
    <w:rsid w:val="00AC1927"/>
    <w:rsid w:val="00B231F0"/>
    <w:rsid w:val="00B34F96"/>
    <w:rsid w:val="00B65986"/>
    <w:rsid w:val="00B701AD"/>
    <w:rsid w:val="00BC5014"/>
    <w:rsid w:val="00BC5B4B"/>
    <w:rsid w:val="00BF5F20"/>
    <w:rsid w:val="00C44E8E"/>
    <w:rsid w:val="00C715D0"/>
    <w:rsid w:val="00C73F3A"/>
    <w:rsid w:val="00C83E94"/>
    <w:rsid w:val="00C929F5"/>
    <w:rsid w:val="00D54E78"/>
    <w:rsid w:val="00DE6359"/>
    <w:rsid w:val="00E205D3"/>
    <w:rsid w:val="00E404B3"/>
    <w:rsid w:val="00EA6BD6"/>
    <w:rsid w:val="00EF5800"/>
    <w:rsid w:val="00FA6B49"/>
    <w:rsid w:val="00FC6010"/>
    <w:rsid w:val="00FD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45AD6A"/>
  <w15:chartTrackingRefBased/>
  <w15:docId w15:val="{0CF3B1F8-BBC1-49CF-9715-E192E4E8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6EBA"/>
    <w:rPr>
      <w:rFonts w:ascii="Times New Roman" w:eastAsia="Times New Roman" w:hAnsi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223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922358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9223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922358"/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CAL_~1.ITT\Temp\WTS4FILESRVWINDVSW1KSTSTANDARD\KSt202303776571245212452_25104\KSt_0\BaM%20&#220;bersendung%20JA%20und%20StE%20dig.%20V.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SO999929 xmlns="http://www.datev.de/BSOffice/999929">aa5d8a8c-0003-4b0e-a163-94749bf10f36</BSO999929>
</file>

<file path=customXml/itemProps1.xml><?xml version="1.0" encoding="utf-8"?>
<ds:datastoreItem xmlns:ds="http://schemas.openxmlformats.org/officeDocument/2006/customXml" ds:itemID="{83EDEDF3-87BF-4FB9-9003-8E7BEA111A72}">
  <ds:schemaRefs>
    <ds:schemaRef ds:uri="http://www.datev.de/BSOffice/999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BaM Übersendung JA und StE dig. V.</Template>
  <TotalTime>0</TotalTime>
  <Pages>2</Pages>
  <Words>257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Orga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Ittel Melissa</dc:creator>
  <cp:keywords/>
  <cp:lastModifiedBy>Rösener, Matthias</cp:lastModifiedBy>
  <cp:revision>2</cp:revision>
  <cp:lastPrinted>2024-06-19T14:49:00Z</cp:lastPrinted>
  <dcterms:created xsi:type="dcterms:W3CDTF">2026-02-20T11:21:00Z</dcterms:created>
  <dcterms:modified xsi:type="dcterms:W3CDTF">2026-02-20T11:21:00Z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V-DMS_MANDANT_NR">
    <vt:lpwstr>12452</vt:lpwstr>
  </property>
  <property fmtid="{D5CDD505-2E9C-101B-9397-08002B2CF9AE}" pid="3" name="DATEV-DMS_MANDANT_BEZ">
    <vt:lpwstr>1:Wagner GmbH $</vt:lpwstr>
  </property>
  <property fmtid="{D5CDD505-2E9C-101B-9397-08002B2CF9AE}" pid="4" name="DATEV-DMS_DOKU_NR">
    <vt:lpwstr>440372</vt:lpwstr>
  </property>
  <property fmtid="{D5CDD505-2E9C-101B-9397-08002B2CF9AE}" pid="5" name="DATEV-DMS_BETREFF">
    <vt:lpwstr>BaM Übersendung Steuererklärung 2024</vt:lpwstr>
  </property>
</Properties>
</file>