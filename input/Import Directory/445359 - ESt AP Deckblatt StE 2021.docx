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CE32A" w14:textId="77777777" w:rsidR="00A94D94" w:rsidRDefault="00A94D94" w:rsidP="00A94D94"/>
    <w:p w14:paraId="6643A4C9" w14:textId="77777777" w:rsidR="00A94D94" w:rsidRDefault="00A94D94" w:rsidP="00A94D94"/>
    <w:p w14:paraId="4C15ADC0" w14:textId="77777777" w:rsidR="00A94D94" w:rsidRDefault="00A94D94" w:rsidP="00A94D94"/>
    <w:p w14:paraId="76B78CD1" w14:textId="77777777" w:rsidR="00A94D94" w:rsidRDefault="00A94D94" w:rsidP="00A94D94"/>
    <w:p w14:paraId="7AA2279B" w14:textId="77777777" w:rsidR="00A94D94" w:rsidRDefault="00A94D94" w:rsidP="00A94D94"/>
    <w:p w14:paraId="39D664EA" w14:textId="77777777" w:rsidR="00A94D94" w:rsidRDefault="00A94D94" w:rsidP="00A94D94"/>
    <w:p w14:paraId="70EA255E" w14:textId="77777777" w:rsidR="00A94D94" w:rsidRDefault="00A94D94" w:rsidP="00A94D94"/>
    <w:p w14:paraId="61A88879" w14:textId="77777777" w:rsidR="00A94D94" w:rsidRDefault="00A94D94" w:rsidP="00A94D94">
      <w:pPr>
        <w:ind w:firstLine="4820"/>
      </w:pPr>
    </w:p>
    <w:p w14:paraId="19887794" w14:textId="77777777" w:rsidR="00A94D94" w:rsidRDefault="00A94D94" w:rsidP="00A94D94">
      <w:pPr>
        <w:ind w:firstLine="4820"/>
      </w:pPr>
    </w:p>
    <w:p w14:paraId="236038A4" w14:textId="77777777" w:rsidR="00A94D94" w:rsidRDefault="00A94D94" w:rsidP="00A94D94">
      <w:pPr>
        <w:ind w:firstLine="4820"/>
      </w:pPr>
    </w:p>
    <w:p w14:paraId="3D69B72E" w14:textId="77777777" w:rsidR="00A94D94" w:rsidRPr="009D0B22" w:rsidRDefault="00A94D94" w:rsidP="00A94D94">
      <w:pPr>
        <w:jc w:val="right"/>
        <w:rPr>
          <w:rFonts w:ascii="Arial" w:hAnsi="Arial" w:cs="Arial"/>
          <w:color w:val="FFFFFF"/>
          <w:sz w:val="16"/>
          <w:szCs w:val="16"/>
        </w:rPr>
      </w:pPr>
      <w:r w:rsidRPr="009D0B22">
        <w:rPr>
          <w:rFonts w:ascii="Arial" w:hAnsi="Arial" w:cs="Arial"/>
          <w:color w:val="FFFFFF"/>
          <w:sz w:val="16"/>
          <w:szCs w:val="16"/>
        </w:rPr>
        <w:t>Für Ihre Bank</w:t>
      </w:r>
    </w:p>
    <w:p w14:paraId="1BA5441E" w14:textId="77777777" w:rsidR="00A94D94" w:rsidRDefault="00A94D94" w:rsidP="00A94D94">
      <w:pPr>
        <w:ind w:firstLine="4820"/>
      </w:pPr>
    </w:p>
    <w:p w14:paraId="2E32F5A9" w14:textId="77777777" w:rsidR="00A94D94" w:rsidRDefault="00A94D94" w:rsidP="00A94D94">
      <w:pPr>
        <w:ind w:firstLine="4820"/>
      </w:pPr>
    </w:p>
    <w:p w14:paraId="74072829" w14:textId="77777777" w:rsidR="00A94D94" w:rsidRDefault="00A94D94" w:rsidP="00A94D94">
      <w:pPr>
        <w:ind w:firstLine="4820"/>
      </w:pPr>
    </w:p>
    <w:p w14:paraId="519CAFF2" w14:textId="77777777" w:rsidR="00A94D94" w:rsidRPr="007A73C8" w:rsidRDefault="00A94D94" w:rsidP="00A94D94">
      <w:pPr>
        <w:ind w:firstLine="4140"/>
        <w:jc w:val="right"/>
        <w:rPr>
          <w:rFonts w:ascii="Arial" w:hAnsi="Arial" w:cs="Arial"/>
          <w:sz w:val="32"/>
          <w:szCs w:val="32"/>
        </w:rPr>
      </w:pPr>
      <w:r w:rsidRPr="007A73C8">
        <w:rPr>
          <w:rFonts w:ascii="Arial" w:hAnsi="Arial" w:cs="Arial"/>
          <w:sz w:val="32"/>
          <w:szCs w:val="32"/>
        </w:rPr>
        <w:t xml:space="preserve">S T E U E R E R K L Ä R U N G E N </w:t>
      </w:r>
    </w:p>
    <w:p w14:paraId="0316A4EB" w14:textId="77777777" w:rsidR="00A94D94" w:rsidRPr="00AE280D" w:rsidRDefault="00A94D94" w:rsidP="00A94D94">
      <w:pPr>
        <w:ind w:firstLine="4820"/>
        <w:jc w:val="right"/>
        <w:rPr>
          <w:rFonts w:ascii="Arial" w:hAnsi="Arial" w:cs="Arial"/>
        </w:rPr>
      </w:pPr>
    </w:p>
    <w:p w14:paraId="16C18239" w14:textId="77777777" w:rsidR="00A94D94" w:rsidRPr="009D0B22" w:rsidRDefault="009D0B22" w:rsidP="00A94D94">
      <w:pPr>
        <w:ind w:firstLine="4820"/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zum Veranlagungsjahr </w:t>
      </w:r>
      <w:r>
        <w:rPr>
          <w:rFonts w:ascii="Arial" w:hAnsi="Arial" w:cs="Arial"/>
          <w:noProof/>
          <w:sz w:val="28"/>
        </w:rPr>
        <w:t>2021</w:t>
      </w:r>
    </w:p>
    <w:p w14:paraId="18AD76B0" w14:textId="77777777" w:rsidR="00A94D94" w:rsidRPr="00AE280D" w:rsidRDefault="00A94D94" w:rsidP="00A94D94">
      <w:pPr>
        <w:ind w:firstLine="4820"/>
        <w:jc w:val="right"/>
        <w:rPr>
          <w:rFonts w:ascii="Arial" w:hAnsi="Arial" w:cs="Arial"/>
        </w:rPr>
      </w:pPr>
    </w:p>
    <w:p w14:paraId="51AF0E56" w14:textId="77777777" w:rsidR="00A94D94" w:rsidRPr="00AE280D" w:rsidRDefault="00A94D94" w:rsidP="00A94D94">
      <w:pPr>
        <w:ind w:firstLine="4820"/>
        <w:jc w:val="right"/>
        <w:rPr>
          <w:rFonts w:ascii="Arial" w:hAnsi="Arial" w:cs="Arial"/>
        </w:rPr>
      </w:pPr>
    </w:p>
    <w:p w14:paraId="43C5CF43" w14:textId="77777777" w:rsidR="00A94D94" w:rsidRPr="00AE280D" w:rsidRDefault="00A94D94" w:rsidP="00A94D94">
      <w:pPr>
        <w:ind w:firstLine="4820"/>
        <w:jc w:val="right"/>
        <w:rPr>
          <w:rFonts w:ascii="Arial" w:hAnsi="Arial" w:cs="Arial"/>
        </w:rPr>
      </w:pPr>
    </w:p>
    <w:p w14:paraId="16AD04E6" w14:textId="77777777" w:rsidR="00A94D94" w:rsidRPr="00AE280D" w:rsidRDefault="00A94D94" w:rsidP="00A94D94">
      <w:pPr>
        <w:ind w:firstLine="4820"/>
        <w:jc w:val="right"/>
        <w:rPr>
          <w:rFonts w:ascii="Arial" w:hAnsi="Arial" w:cs="Arial"/>
        </w:rPr>
      </w:pPr>
    </w:p>
    <w:p w14:paraId="06A1B0F1" w14:textId="77777777" w:rsidR="00A94D94" w:rsidRPr="00AE280D" w:rsidRDefault="00A94D94" w:rsidP="00A94D94">
      <w:pPr>
        <w:ind w:firstLine="4820"/>
        <w:jc w:val="right"/>
        <w:rPr>
          <w:rFonts w:ascii="Arial" w:hAnsi="Arial" w:cs="Arial"/>
        </w:rPr>
      </w:pPr>
    </w:p>
    <w:p w14:paraId="040DC8AC" w14:textId="77777777" w:rsidR="00A94D94" w:rsidRPr="00AE280D" w:rsidRDefault="00A94D94" w:rsidP="00A94D94">
      <w:pPr>
        <w:ind w:firstLine="4820"/>
        <w:jc w:val="right"/>
        <w:rPr>
          <w:rFonts w:ascii="Arial" w:hAnsi="Arial" w:cs="Arial"/>
        </w:rPr>
      </w:pPr>
    </w:p>
    <w:p w14:paraId="1FD82E07" w14:textId="77777777" w:rsidR="00A94D94" w:rsidRPr="00AE280D" w:rsidRDefault="00A94D94" w:rsidP="00A94D94">
      <w:pPr>
        <w:ind w:firstLine="4820"/>
        <w:jc w:val="right"/>
        <w:rPr>
          <w:rFonts w:ascii="Arial" w:hAnsi="Arial" w:cs="Arial"/>
        </w:rPr>
      </w:pPr>
    </w:p>
    <w:p w14:paraId="436A7738" w14:textId="77777777" w:rsidR="00A94D94" w:rsidRPr="00AE280D" w:rsidRDefault="00A94D94" w:rsidP="00A94D94">
      <w:pPr>
        <w:ind w:firstLine="4820"/>
        <w:jc w:val="right"/>
        <w:rPr>
          <w:rFonts w:ascii="Arial" w:hAnsi="Arial" w:cs="Arial"/>
        </w:rPr>
      </w:pPr>
    </w:p>
    <w:p w14:paraId="666C6D6B" w14:textId="77777777" w:rsidR="00A94D94" w:rsidRPr="00AE280D" w:rsidRDefault="00A94D94" w:rsidP="00A94D94">
      <w:pPr>
        <w:ind w:firstLine="4820"/>
        <w:jc w:val="right"/>
        <w:rPr>
          <w:rFonts w:ascii="Arial" w:hAnsi="Arial" w:cs="Arial"/>
        </w:rPr>
      </w:pPr>
    </w:p>
    <w:p w14:paraId="68AE860C" w14:textId="77777777" w:rsidR="00A94D94" w:rsidRPr="00AE280D" w:rsidRDefault="00A94D94" w:rsidP="006304F1">
      <w:pPr>
        <w:ind w:firstLine="4820"/>
        <w:jc w:val="right"/>
        <w:rPr>
          <w:rFonts w:ascii="Arial" w:hAnsi="Arial" w:cs="Arial"/>
        </w:rPr>
      </w:pPr>
    </w:p>
    <w:p w14:paraId="0A5974F2" w14:textId="77777777" w:rsidR="007A73C8" w:rsidRDefault="007A73C8" w:rsidP="007A73C8">
      <w:pPr>
        <w:jc w:val="right"/>
        <w:rPr>
          <w:rFonts w:ascii="Arial" w:hAnsi="Arial" w:cs="Arial"/>
          <w:noProof/>
          <w:color w:val="404040"/>
          <w:sz w:val="28"/>
          <w:szCs w:val="28"/>
        </w:rPr>
      </w:pPr>
      <w:r>
        <w:rPr>
          <w:rFonts w:ascii="Arial" w:hAnsi="Arial" w:cs="Arial"/>
          <w:noProof/>
          <w:color w:val="404040"/>
          <w:sz w:val="28"/>
          <w:szCs w:val="28"/>
        </w:rPr>
        <w:t>Eheleute</w:t>
      </w:r>
    </w:p>
    <w:p w14:paraId="5FE0D67F" w14:textId="44E7F486" w:rsidR="001F5E5E" w:rsidRPr="00FC7798" w:rsidRDefault="007A73C8" w:rsidP="001F5E5E">
      <w:pPr>
        <w:jc w:val="right"/>
        <w:rPr>
          <w:rFonts w:ascii="Arial" w:hAnsi="Arial" w:cs="Arial"/>
          <w:noProof/>
        </w:rPr>
      </w:pPr>
      <w:r>
        <w:rPr>
          <w:rFonts w:ascii="Arial" w:hAnsi="Arial" w:cs="Arial"/>
          <w:noProof/>
          <w:color w:val="404040"/>
          <w:sz w:val="28"/>
          <w:szCs w:val="28"/>
        </w:rPr>
        <w:t xml:space="preserve"> </w:t>
      </w:r>
    </w:p>
    <w:p w14:paraId="2DCE5231" w14:textId="265BC095" w:rsidR="003B7CDD" w:rsidRPr="00FC7798" w:rsidRDefault="003B7CDD" w:rsidP="00A71A46">
      <w:pPr>
        <w:jc w:val="right"/>
        <w:rPr>
          <w:rFonts w:ascii="Arial" w:hAnsi="Arial" w:cs="Arial"/>
          <w:noProof/>
        </w:rPr>
      </w:pPr>
    </w:p>
    <w:p w14:paraId="5F33DD84" w14:textId="77777777" w:rsidR="00A94D94" w:rsidRPr="00AE280D" w:rsidRDefault="00A94D94" w:rsidP="00A94D94">
      <w:pPr>
        <w:ind w:firstLine="4820"/>
        <w:jc w:val="right"/>
        <w:rPr>
          <w:rFonts w:ascii="Arial" w:hAnsi="Arial" w:cs="Arial"/>
        </w:rPr>
      </w:pPr>
    </w:p>
    <w:p w14:paraId="63C6083D" w14:textId="77777777" w:rsidR="00A94D94" w:rsidRPr="00AE280D" w:rsidRDefault="00A94D94" w:rsidP="00A94D94">
      <w:pPr>
        <w:ind w:firstLine="4820"/>
        <w:jc w:val="right"/>
        <w:rPr>
          <w:rFonts w:ascii="Arial" w:hAnsi="Arial" w:cs="Arial"/>
        </w:rPr>
      </w:pPr>
    </w:p>
    <w:p w14:paraId="3F36EC98" w14:textId="77777777" w:rsidR="00A94D94" w:rsidRPr="00AE280D" w:rsidRDefault="00A94D94" w:rsidP="00A94D94">
      <w:pPr>
        <w:ind w:firstLine="4820"/>
        <w:jc w:val="right"/>
        <w:rPr>
          <w:rFonts w:ascii="Arial" w:hAnsi="Arial" w:cs="Arial"/>
        </w:rPr>
      </w:pPr>
    </w:p>
    <w:p w14:paraId="391F544B" w14:textId="77777777" w:rsidR="00A94D94" w:rsidRPr="00AE280D" w:rsidRDefault="00A94D94" w:rsidP="00A94D94">
      <w:pPr>
        <w:ind w:firstLine="4820"/>
        <w:jc w:val="right"/>
        <w:rPr>
          <w:rFonts w:ascii="Arial" w:hAnsi="Arial" w:cs="Arial"/>
        </w:rPr>
      </w:pPr>
    </w:p>
    <w:p w14:paraId="01F18942" w14:textId="77777777" w:rsidR="00A94D94" w:rsidRDefault="00A94D94" w:rsidP="00A94D94">
      <w:pPr>
        <w:ind w:firstLine="4820"/>
        <w:jc w:val="right"/>
        <w:rPr>
          <w:rFonts w:ascii="Arial" w:hAnsi="Arial" w:cs="Arial"/>
        </w:rPr>
      </w:pPr>
    </w:p>
    <w:p w14:paraId="2A2B4B72" w14:textId="77777777" w:rsidR="00A94D94" w:rsidRPr="00AE280D" w:rsidRDefault="00A94D94" w:rsidP="00A94D94">
      <w:pPr>
        <w:ind w:firstLine="4820"/>
        <w:jc w:val="right"/>
        <w:rPr>
          <w:rFonts w:ascii="Arial" w:hAnsi="Arial" w:cs="Arial"/>
        </w:rPr>
      </w:pPr>
    </w:p>
    <w:p w14:paraId="59FA1D2C" w14:textId="77777777" w:rsidR="00A94D94" w:rsidRPr="00AE280D" w:rsidRDefault="00A94D94" w:rsidP="00A94D94">
      <w:pPr>
        <w:ind w:firstLine="4820"/>
        <w:jc w:val="right"/>
        <w:rPr>
          <w:rFonts w:ascii="Arial" w:hAnsi="Arial" w:cs="Arial"/>
        </w:rPr>
      </w:pPr>
    </w:p>
    <w:p w14:paraId="063F7914" w14:textId="77777777" w:rsidR="00A71A46" w:rsidRDefault="00A71A46" w:rsidP="00A94D94">
      <w:pPr>
        <w:ind w:firstLine="4820"/>
        <w:jc w:val="right"/>
        <w:rPr>
          <w:rFonts w:ascii="Arial" w:hAnsi="Arial" w:cs="Arial"/>
        </w:rPr>
      </w:pPr>
    </w:p>
    <w:p w14:paraId="4C1496E2" w14:textId="77777777" w:rsidR="00A71A46" w:rsidRDefault="00A71A46" w:rsidP="00A94D94">
      <w:pPr>
        <w:ind w:firstLine="4820"/>
        <w:jc w:val="right"/>
        <w:rPr>
          <w:rFonts w:ascii="Arial" w:hAnsi="Arial" w:cs="Arial"/>
        </w:rPr>
      </w:pPr>
    </w:p>
    <w:p w14:paraId="4CED32CB" w14:textId="77777777" w:rsidR="00A71A46" w:rsidRDefault="00A71A46" w:rsidP="00A94D94">
      <w:pPr>
        <w:ind w:firstLine="4820"/>
        <w:jc w:val="right"/>
        <w:rPr>
          <w:rFonts w:ascii="Arial" w:hAnsi="Arial" w:cs="Arial"/>
        </w:rPr>
      </w:pPr>
    </w:p>
    <w:p w14:paraId="42C275A8" w14:textId="77777777" w:rsidR="00584A42" w:rsidRDefault="00584A42"/>
    <w:sectPr w:rsidR="00584A42" w:rsidSect="008769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567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DEB73" w14:textId="77777777" w:rsidR="001141D7" w:rsidRDefault="001141D7">
      <w:r>
        <w:separator/>
      </w:r>
    </w:p>
  </w:endnote>
  <w:endnote w:type="continuationSeparator" w:id="0">
    <w:p w14:paraId="163AC21D" w14:textId="77777777" w:rsidR="001141D7" w:rsidRDefault="00114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D7350" w14:textId="77777777" w:rsidR="00E72635" w:rsidRDefault="00E7263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6881C" w14:textId="77777777" w:rsidR="00E72635" w:rsidRDefault="00E7263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F6B17" w14:textId="77777777" w:rsidR="00E72635" w:rsidRDefault="00E7263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3E588" w14:textId="77777777" w:rsidR="001141D7" w:rsidRDefault="001141D7">
      <w:r>
        <w:separator/>
      </w:r>
    </w:p>
  </w:footnote>
  <w:footnote w:type="continuationSeparator" w:id="0">
    <w:p w14:paraId="247D3F39" w14:textId="77777777" w:rsidR="001141D7" w:rsidRDefault="001141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D9ADC" w14:textId="77777777" w:rsidR="00E72635" w:rsidRDefault="00E7263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0821A" w14:textId="77777777" w:rsidR="00E72635" w:rsidRDefault="00E7263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D30C9" w14:textId="77777777" w:rsidR="00E72635" w:rsidRDefault="00E7263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NotTrackMoves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1073"/>
    <w:rsid w:val="000622AC"/>
    <w:rsid w:val="000674FE"/>
    <w:rsid w:val="001141D7"/>
    <w:rsid w:val="0014739D"/>
    <w:rsid w:val="001C660E"/>
    <w:rsid w:val="001F5E5E"/>
    <w:rsid w:val="00254894"/>
    <w:rsid w:val="002B5536"/>
    <w:rsid w:val="002E4EC9"/>
    <w:rsid w:val="00351E6A"/>
    <w:rsid w:val="003A4602"/>
    <w:rsid w:val="003B7CDD"/>
    <w:rsid w:val="00427455"/>
    <w:rsid w:val="004C0C36"/>
    <w:rsid w:val="00584A42"/>
    <w:rsid w:val="005A0EFE"/>
    <w:rsid w:val="006304F1"/>
    <w:rsid w:val="006B7F70"/>
    <w:rsid w:val="006F0911"/>
    <w:rsid w:val="007251E0"/>
    <w:rsid w:val="007A73C8"/>
    <w:rsid w:val="00803C13"/>
    <w:rsid w:val="008162C8"/>
    <w:rsid w:val="00876975"/>
    <w:rsid w:val="009D0B22"/>
    <w:rsid w:val="009E57ED"/>
    <w:rsid w:val="009E6D8B"/>
    <w:rsid w:val="00A0185C"/>
    <w:rsid w:val="00A123B7"/>
    <w:rsid w:val="00A41073"/>
    <w:rsid w:val="00A71A46"/>
    <w:rsid w:val="00A94D94"/>
    <w:rsid w:val="00AB483D"/>
    <w:rsid w:val="00AC28A2"/>
    <w:rsid w:val="00B24698"/>
    <w:rsid w:val="00D20EA8"/>
    <w:rsid w:val="00D429CA"/>
    <w:rsid w:val="00D82723"/>
    <w:rsid w:val="00DD70A2"/>
    <w:rsid w:val="00DE7AF0"/>
    <w:rsid w:val="00E72635"/>
    <w:rsid w:val="00F00C37"/>
    <w:rsid w:val="00F151FF"/>
    <w:rsid w:val="00F73024"/>
    <w:rsid w:val="00FC7798"/>
    <w:rsid w:val="00FD1BE6"/>
    <w:rsid w:val="00FF1207"/>
    <w:rsid w:val="00FF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CABD6B"/>
  <w15:chartTrackingRefBased/>
  <w15:docId w15:val="{FF2D8E2A-692D-45F4-867B-97AE6B32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94D94"/>
    <w:rPr>
      <w:rFonts w:ascii="Times New Roman" w:eastAsia="Times New Roman" w:hAnsi="Times New Roman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A94D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rsid w:val="00A94D94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rsid w:val="00A94D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rsid w:val="00A94D94"/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99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ocal_16261000000000000062\Temp\TSA16261DBA16261WINDVSW1ESTSTANDARD\ESt202103776571250412504_41468\ESt_0\Deckblatt%20Eheleut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SO999929 xmlns="http://www.datev.de/BSOffice/999929">8181438f-376c-4f3d-9838-a59336a66761</BSO999929>
</file>

<file path=customXml/itemProps1.xml><?xml version="1.0" encoding="utf-8"?>
<ds:datastoreItem xmlns:ds="http://schemas.openxmlformats.org/officeDocument/2006/customXml" ds:itemID="{12E071A6-D94A-4421-B11F-133084838161}">
  <ds:schemaRefs>
    <ds:schemaRef ds:uri="http://www.datev.de/BSOffice/9999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Deckblatt Eheleute</Template>
  <TotalTime>0</TotalTime>
  <Pages>1</Pages>
  <Words>16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Orga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Brenner, Sabrina</dc:creator>
  <cp:keywords/>
  <cp:lastModifiedBy>Rösener, Matthias</cp:lastModifiedBy>
  <cp:revision>2</cp:revision>
  <dcterms:created xsi:type="dcterms:W3CDTF">2026-03-04T17:44:00Z</dcterms:created>
  <dcterms:modified xsi:type="dcterms:W3CDTF">2026-03-04T17:44:00Z</dcterms:modified>
</cp:coreProperties>
</file>