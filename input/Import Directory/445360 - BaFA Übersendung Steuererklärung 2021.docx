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A964" w14:textId="77777777" w:rsidR="007D2DFA" w:rsidRDefault="007D2DFA" w:rsidP="007D2DFA">
      <w:pPr>
        <w:rPr>
          <w:rFonts w:ascii="Arial" w:hAnsi="Arial" w:cs="Arial"/>
        </w:rPr>
      </w:pPr>
      <w:r>
        <w:rPr>
          <w:rFonts w:ascii="Arial" w:hAnsi="Arial" w:cs="Arial"/>
        </w:rPr>
        <w:t>Eheleute</w:t>
      </w:r>
    </w:p>
    <w:p w14:paraId="0EF8C410" w14:textId="77777777" w:rsidR="00EA6BD6" w:rsidRPr="00922358" w:rsidRDefault="00EA6BD6" w:rsidP="00EA6BD6">
      <w:pPr>
        <w:rPr>
          <w:rFonts w:ascii="Arial" w:hAnsi="Arial" w:cs="Arial"/>
        </w:rPr>
      </w:pPr>
    </w:p>
    <w:p w14:paraId="78864EEF" w14:textId="77777777" w:rsidR="00EA6BD6" w:rsidRPr="00922358" w:rsidRDefault="00EA6BD6" w:rsidP="00EA6BD6">
      <w:pPr>
        <w:jc w:val="right"/>
        <w:rPr>
          <w:rFonts w:ascii="Arial" w:hAnsi="Arial" w:cs="Arial"/>
        </w:rPr>
      </w:pP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 w:rsidRPr="00922358">
        <w:rPr>
          <w:rFonts w:ascii="Arial" w:hAnsi="Arial" w:cs="Arial"/>
        </w:rPr>
        <w:tab/>
      </w:r>
      <w:r>
        <w:rPr>
          <w:rFonts w:ascii="Arial" w:hAnsi="Arial" w:cs="Arial"/>
          <w:noProof/>
        </w:rPr>
        <w:t>sb</w:t>
      </w:r>
      <w:r w:rsidRPr="00922358">
        <w:rPr>
          <w:rFonts w:ascii="Arial" w:hAnsi="Arial" w:cs="Arial"/>
        </w:rPr>
        <w:tab/>
        <w:t xml:space="preserve"> </w:t>
      </w:r>
      <w:r w:rsidR="003C25ED" w:rsidRPr="00922358">
        <w:rPr>
          <w:rFonts w:ascii="Arial" w:hAnsi="Arial" w:cs="Arial"/>
        </w:rPr>
        <w:t xml:space="preserve"> </w:t>
      </w:r>
      <w:r w:rsidR="005803DC" w:rsidRPr="00922358">
        <w:rPr>
          <w:rFonts w:ascii="Arial" w:hAnsi="Arial" w:cs="Arial"/>
        </w:rPr>
        <w:t xml:space="preserve"> </w:t>
      </w:r>
      <w:r w:rsidR="005803DC">
        <w:rPr>
          <w:rFonts w:ascii="Arial" w:hAnsi="Arial" w:cs="Arial"/>
        </w:rPr>
        <w:fldChar w:fldCharType="begin"/>
      </w:r>
      <w:r w:rsidR="005803DC">
        <w:rPr>
          <w:rFonts w:ascii="Arial" w:hAnsi="Arial" w:cs="Arial"/>
        </w:rPr>
        <w:instrText xml:space="preserve"> CREATEDATE  \@ "d. MMMM yyyy" </w:instrText>
      </w:r>
      <w:r w:rsidR="005803DC">
        <w:rPr>
          <w:rFonts w:ascii="Arial" w:hAnsi="Arial" w:cs="Arial"/>
        </w:rPr>
        <w:fldChar w:fldCharType="separate"/>
      </w:r>
      <w:r w:rsidR="00D52410">
        <w:rPr>
          <w:rFonts w:ascii="Arial" w:hAnsi="Arial" w:cs="Arial"/>
          <w:noProof/>
        </w:rPr>
        <w:t>25. Februar 2026</w:t>
      </w:r>
      <w:r w:rsidR="005803DC">
        <w:rPr>
          <w:rFonts w:ascii="Arial" w:hAnsi="Arial" w:cs="Arial"/>
        </w:rPr>
        <w:fldChar w:fldCharType="end"/>
      </w:r>
    </w:p>
    <w:p w14:paraId="538F1EB5" w14:textId="77777777" w:rsidR="00EA6BD6" w:rsidRDefault="00EA6BD6" w:rsidP="00EA6BD6">
      <w:pPr>
        <w:rPr>
          <w:rFonts w:ascii="Arial" w:hAnsi="Arial" w:cs="Arial"/>
        </w:rPr>
      </w:pPr>
    </w:p>
    <w:p w14:paraId="3499F792" w14:textId="77777777" w:rsidR="000C01CC" w:rsidRDefault="000C01CC" w:rsidP="00EA6BD6">
      <w:pPr>
        <w:rPr>
          <w:rFonts w:ascii="Arial" w:hAnsi="Arial" w:cs="Arial"/>
        </w:rPr>
      </w:pPr>
    </w:p>
    <w:p w14:paraId="11BB7282" w14:textId="77777777" w:rsidR="000C01CC" w:rsidRPr="00922358" w:rsidRDefault="000C01CC" w:rsidP="00EA6BD6">
      <w:pPr>
        <w:rPr>
          <w:rFonts w:ascii="Arial" w:hAnsi="Arial" w:cs="Arial"/>
        </w:rPr>
      </w:pPr>
    </w:p>
    <w:p w14:paraId="5F24B03A" w14:textId="77777777" w:rsidR="00EA6BD6" w:rsidRPr="00922358" w:rsidRDefault="00EA6BD6" w:rsidP="00EA6BD6">
      <w:pPr>
        <w:rPr>
          <w:rFonts w:ascii="Arial" w:hAnsi="Arial" w:cs="Arial"/>
        </w:rPr>
      </w:pPr>
    </w:p>
    <w:p w14:paraId="1D899A75" w14:textId="77777777" w:rsidR="00EA6BD6" w:rsidRPr="00922358" w:rsidRDefault="00D61AD8" w:rsidP="00EA6BD6">
      <w:pPr>
        <w:rPr>
          <w:rFonts w:ascii="Arial" w:hAnsi="Arial" w:cs="Arial"/>
        </w:rPr>
      </w:pPr>
      <w:r>
        <w:rPr>
          <w:rFonts w:ascii="Arial" w:hAnsi="Arial" w:cs="Arial"/>
          <w:b/>
        </w:rPr>
        <w:t>Einkommen- und Umsatzsteuer</w:t>
      </w:r>
      <w:r w:rsidR="00922358" w:rsidRPr="00922358">
        <w:rPr>
          <w:rFonts w:ascii="Arial" w:hAnsi="Arial" w:cs="Arial"/>
          <w:b/>
        </w:rPr>
        <w:t xml:space="preserve">erklärung für das Jahr </w:t>
      </w:r>
      <w:r>
        <w:rPr>
          <w:rFonts w:ascii="Arial" w:hAnsi="Arial" w:cs="Arial"/>
          <w:b/>
          <w:noProof/>
        </w:rPr>
        <w:t>2021</w:t>
      </w:r>
    </w:p>
    <w:p w14:paraId="42F737DF" w14:textId="77777777" w:rsidR="00EA6BD6" w:rsidRDefault="00EA6BD6" w:rsidP="00EA6BD6">
      <w:pPr>
        <w:rPr>
          <w:rFonts w:ascii="Arial" w:hAnsi="Arial" w:cs="Arial"/>
        </w:rPr>
      </w:pPr>
    </w:p>
    <w:p w14:paraId="212736C9" w14:textId="77777777" w:rsidR="000C01CC" w:rsidRPr="00922358" w:rsidRDefault="000C01CC" w:rsidP="00EA6BD6">
      <w:pPr>
        <w:rPr>
          <w:rFonts w:ascii="Arial" w:hAnsi="Arial" w:cs="Arial"/>
        </w:rPr>
      </w:pPr>
    </w:p>
    <w:p w14:paraId="1E279445" w14:textId="427AC68F" w:rsidR="00EA6BD6" w:rsidRDefault="00B34222" w:rsidP="00EA6B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Sehr geehrte Frau </w:t>
      </w:r>
    </w:p>
    <w:p w14:paraId="2045FAD4" w14:textId="77777777" w:rsidR="004D516A" w:rsidRDefault="004D516A" w:rsidP="00EA6BD6">
      <w:pPr>
        <w:rPr>
          <w:rFonts w:ascii="Arial" w:hAnsi="Arial" w:cs="Arial"/>
        </w:rPr>
      </w:pPr>
    </w:p>
    <w:p w14:paraId="1EB0E65F" w14:textId="77777777" w:rsidR="004D516A" w:rsidRPr="00922358" w:rsidRDefault="004D516A" w:rsidP="00EA6BD6">
      <w:pPr>
        <w:rPr>
          <w:rFonts w:ascii="Arial" w:hAnsi="Arial" w:cs="Arial"/>
        </w:rPr>
      </w:pPr>
    </w:p>
    <w:p w14:paraId="6F6FE252" w14:textId="77777777" w:rsidR="00EA6BD6" w:rsidRPr="00922358" w:rsidRDefault="00EA6BD6" w:rsidP="00EA6BD6">
      <w:pPr>
        <w:jc w:val="both"/>
        <w:rPr>
          <w:rFonts w:ascii="Arial" w:hAnsi="Arial" w:cs="Arial"/>
        </w:rPr>
      </w:pPr>
      <w:r w:rsidRPr="00922358">
        <w:rPr>
          <w:rFonts w:ascii="Arial" w:hAnsi="Arial" w:cs="Arial"/>
        </w:rPr>
        <w:t xml:space="preserve">wir haben Ihre </w:t>
      </w:r>
      <w:r w:rsidRPr="00922358">
        <w:rPr>
          <w:rFonts w:ascii="Arial" w:hAnsi="Arial" w:cs="Arial"/>
          <w:b/>
        </w:rPr>
        <w:t>Steuererklärung</w:t>
      </w:r>
      <w:r w:rsidR="00537ED6">
        <w:rPr>
          <w:rFonts w:ascii="Arial" w:hAnsi="Arial" w:cs="Arial"/>
          <w:b/>
        </w:rPr>
        <w:t>en</w:t>
      </w:r>
      <w:r w:rsidRPr="00922358">
        <w:rPr>
          <w:rFonts w:ascii="Arial" w:hAnsi="Arial" w:cs="Arial"/>
          <w:b/>
        </w:rPr>
        <w:t xml:space="preserve"> für das Jahr </w:t>
      </w:r>
      <w:r>
        <w:rPr>
          <w:rFonts w:ascii="Arial" w:hAnsi="Arial" w:cs="Arial"/>
          <w:b/>
          <w:noProof/>
        </w:rPr>
        <w:t>2021</w:t>
      </w:r>
      <w:r w:rsidRPr="00922358">
        <w:rPr>
          <w:rFonts w:ascii="Arial" w:hAnsi="Arial" w:cs="Arial"/>
          <w:b/>
          <w:bCs/>
        </w:rPr>
        <w:t xml:space="preserve"> </w:t>
      </w:r>
      <w:r w:rsidRPr="00922358">
        <w:rPr>
          <w:rFonts w:ascii="Arial" w:hAnsi="Arial" w:cs="Arial"/>
        </w:rPr>
        <w:t>nach Ihren Angaben und eingereichten Unterlagen fertig gestellt.</w:t>
      </w:r>
    </w:p>
    <w:p w14:paraId="324A5A07" w14:textId="77777777" w:rsidR="00EA6BD6" w:rsidRPr="00922358" w:rsidRDefault="00EA6BD6" w:rsidP="00EA6BD6">
      <w:pPr>
        <w:rPr>
          <w:rFonts w:ascii="Arial" w:hAnsi="Arial" w:cs="Arial"/>
        </w:rPr>
      </w:pPr>
    </w:p>
    <w:p w14:paraId="696C8A4B" w14:textId="77777777" w:rsidR="00EA6BD6" w:rsidRDefault="00EA6BD6" w:rsidP="00EA6BD6">
      <w:pPr>
        <w:rPr>
          <w:rFonts w:ascii="Arial" w:hAnsi="Arial" w:cs="Arial"/>
        </w:rPr>
      </w:pPr>
      <w:r w:rsidRPr="00922358">
        <w:rPr>
          <w:rFonts w:ascii="Arial" w:hAnsi="Arial" w:cs="Arial"/>
        </w:rPr>
        <w:t xml:space="preserve">Nach unserer Berechnung ergibt sich für Sie eine </w:t>
      </w:r>
    </w:p>
    <w:p w14:paraId="04025197" w14:textId="77777777" w:rsidR="00AD6914" w:rsidRDefault="00AD6914" w:rsidP="00EA6BD6">
      <w:pPr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  <w:tblDescription w:val="25286afe-bbdc-42c0-979b-6a52724d9d64 "/>
      </w:tblPr>
      <w:tblGrid>
        <w:gridCol w:w="4279"/>
        <w:gridCol w:w="3091"/>
      </w:tblGrid>
      <w:tr w:rsidR="00AD6914" w14:paraId="726DFB55" w14:textId="77777777" w:rsidTr="005A16B7">
        <w:tc>
          <w:tcPr>
            <w:tcW w:w="4355" w:type="dxa"/>
          </w:tcPr>
          <w:p w14:paraId="6800C85F" w14:textId="77777777" w:rsidR="00AD6914" w:rsidRPr="00063119" w:rsidRDefault="00AD6914" w:rsidP="00EA6B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Einkommensteuererstattung von</w:t>
            </w:r>
          </w:p>
        </w:tc>
        <w:tc>
          <w:tcPr>
            <w:tcW w:w="3231" w:type="dxa"/>
          </w:tcPr>
          <w:p w14:paraId="0113DF66" w14:textId="77777777" w:rsidR="00AD6914" w:rsidRPr="00063119" w:rsidRDefault="00AD6914" w:rsidP="00063119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2.907,00 EUR</w:t>
            </w:r>
          </w:p>
        </w:tc>
      </w:tr>
      <w:tr w:rsidR="00AD6914" w14:paraId="481699FD" w14:textId="77777777" w:rsidTr="005A16B7">
        <w:tc>
          <w:tcPr>
            <w:tcW w:w="4355" w:type="dxa"/>
          </w:tcPr>
          <w:p w14:paraId="004FDD53" w14:textId="77777777" w:rsidR="00AD6914" w:rsidRPr="00063119" w:rsidRDefault="00AD6914" w:rsidP="00EA6B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Erstattung Solidaritätszuschlag von</w:t>
            </w:r>
          </w:p>
        </w:tc>
        <w:tc>
          <w:tcPr>
            <w:tcW w:w="3231" w:type="dxa"/>
          </w:tcPr>
          <w:p w14:paraId="12EA7852" w14:textId="77777777" w:rsidR="00AD6914" w:rsidRPr="00063119" w:rsidRDefault="00AD6914" w:rsidP="00063119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158,11 EUR</w:t>
            </w:r>
          </w:p>
        </w:tc>
      </w:tr>
      <w:tr w:rsidR="00AD6914" w14:paraId="034D8B35" w14:textId="77777777" w:rsidTr="005A16B7">
        <w:tc>
          <w:tcPr>
            <w:tcW w:w="4355" w:type="dxa"/>
          </w:tcPr>
          <w:p w14:paraId="261E4999" w14:textId="77777777" w:rsidR="00AD6914" w:rsidRPr="00063119" w:rsidRDefault="00AD6914" w:rsidP="00EA6B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Kirchensteuererstattung von</w:t>
            </w:r>
          </w:p>
        </w:tc>
        <w:tc>
          <w:tcPr>
            <w:tcW w:w="3231" w:type="dxa"/>
          </w:tcPr>
          <w:p w14:paraId="72FA3198" w14:textId="77777777" w:rsidR="00AD6914" w:rsidRPr="00063119" w:rsidRDefault="00AD6914" w:rsidP="00063119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224,00 EUR</w:t>
            </w:r>
          </w:p>
        </w:tc>
      </w:tr>
      <w:tr w:rsidR="00AD6914" w14:paraId="410CECC8" w14:textId="77777777" w:rsidTr="005A16B7">
        <w:tc>
          <w:tcPr>
            <w:tcW w:w="4355" w:type="dxa"/>
          </w:tcPr>
          <w:p w14:paraId="50E234D0" w14:textId="77777777" w:rsidR="00AD6914" w:rsidRPr="00063119" w:rsidRDefault="00AD6914" w:rsidP="00EA6BD6">
            <w:pPr>
              <w:rPr>
                <w:rFonts w:ascii="Arial" w:hAnsi="Arial" w:cs="Arial"/>
              </w:rPr>
            </w:pPr>
            <w:r w:rsidRPr="00063119">
              <w:rPr>
                <w:rFonts w:ascii="Arial" w:hAnsi="Arial" w:cs="Arial"/>
                <w:noProof/>
              </w:rPr>
              <w:t>Umsatzsteuer</w:t>
            </w:r>
            <w:r>
              <w:rPr>
                <w:rFonts w:ascii="Arial" w:hAnsi="Arial" w:cs="Arial"/>
                <w:noProof/>
              </w:rPr>
              <w:t>nachzahlung</w:t>
            </w:r>
            <w:r w:rsidR="00A4642C" w:rsidRPr="00063119">
              <w:rPr>
                <w:rFonts w:ascii="Arial" w:hAnsi="Arial" w:cs="Arial"/>
                <w:noProof/>
              </w:rPr>
              <w:t xml:space="preserve"> von</w:t>
            </w:r>
          </w:p>
        </w:tc>
        <w:tc>
          <w:tcPr>
            <w:tcW w:w="3231" w:type="dxa"/>
          </w:tcPr>
          <w:p w14:paraId="1110F120" w14:textId="77777777" w:rsidR="00AD6914" w:rsidRPr="00063119" w:rsidRDefault="00AD6914" w:rsidP="0006311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</w:rPr>
              <w:t>1.144,87</w:t>
            </w:r>
            <w:r w:rsidRPr="00063119">
              <w:rPr>
                <w:rFonts w:ascii="Arial" w:hAnsi="Arial" w:cs="Arial"/>
                <w:noProof/>
              </w:rPr>
              <w:t xml:space="preserve"> EUR</w:t>
            </w:r>
          </w:p>
          <w:p w14:paraId="51FF0FC5" w14:textId="77777777" w:rsidR="00AD6914" w:rsidRPr="00063119" w:rsidRDefault="00AD6914" w:rsidP="00063119">
            <w:pPr>
              <w:jc w:val="right"/>
              <w:rPr>
                <w:rFonts w:ascii="Arial" w:hAnsi="Arial" w:cs="Arial"/>
              </w:rPr>
            </w:pPr>
          </w:p>
        </w:tc>
      </w:tr>
      <w:tr w:rsidR="00D67AA4" w14:paraId="780B1E6D" w14:textId="77777777" w:rsidTr="005A16B7">
        <w:tc>
          <w:tcPr>
            <w:tcW w:w="4355" w:type="dxa"/>
          </w:tcPr>
          <w:p w14:paraId="27E483EF" w14:textId="77777777" w:rsidR="00D67AA4" w:rsidRPr="00063119" w:rsidRDefault="00D67AA4" w:rsidP="00063119">
            <w:pPr>
              <w:jc w:val="both"/>
              <w:rPr>
                <w:rFonts w:ascii="Arial" w:hAnsi="Arial" w:cs="Arial"/>
                <w:b/>
                <w:noProof/>
              </w:rPr>
            </w:pPr>
            <w:r w:rsidRPr="00063119">
              <w:rPr>
                <w:rFonts w:ascii="Arial" w:hAnsi="Arial" w:cs="Arial"/>
                <w:b/>
                <w:noProof/>
              </w:rPr>
              <w:t>Gesamt</w:t>
            </w:r>
            <w:r>
              <w:rPr>
                <w:rFonts w:ascii="Arial" w:hAnsi="Arial" w:cs="Arial"/>
                <w:b/>
                <w:noProof/>
              </w:rPr>
              <w:t>erstattung</w:t>
            </w:r>
            <w:r w:rsidR="00A4642C" w:rsidRPr="00063119">
              <w:rPr>
                <w:rFonts w:ascii="Arial" w:hAnsi="Arial" w:cs="Arial"/>
                <w:b/>
                <w:noProof/>
              </w:rPr>
              <w:t xml:space="preserve"> von</w:t>
            </w:r>
          </w:p>
          <w:p w14:paraId="04A6220C" w14:textId="77777777" w:rsidR="00D67AA4" w:rsidRPr="00063119" w:rsidRDefault="00D67AA4" w:rsidP="00EA6BD6">
            <w:pPr>
              <w:rPr>
                <w:rFonts w:ascii="Arial" w:hAnsi="Arial" w:cs="Arial"/>
              </w:rPr>
            </w:pPr>
          </w:p>
        </w:tc>
        <w:tc>
          <w:tcPr>
            <w:tcW w:w="3231" w:type="dxa"/>
          </w:tcPr>
          <w:p w14:paraId="7474DF01" w14:textId="77777777" w:rsidR="00D67AA4" w:rsidRPr="00063119" w:rsidRDefault="00D67AA4" w:rsidP="00063119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</w:rPr>
              <w:t>2.144,24</w:t>
            </w:r>
            <w:r w:rsidRPr="00063119">
              <w:rPr>
                <w:rFonts w:ascii="Arial" w:hAnsi="Arial" w:cs="Arial"/>
                <w:b/>
                <w:noProof/>
              </w:rPr>
              <w:t xml:space="preserve"> EUR</w:t>
            </w:r>
          </w:p>
          <w:p w14:paraId="429C0F7E" w14:textId="77777777" w:rsidR="00D67AA4" w:rsidRPr="00063119" w:rsidRDefault="00D67AA4" w:rsidP="00063119">
            <w:pPr>
              <w:jc w:val="right"/>
              <w:rPr>
                <w:rFonts w:ascii="Arial" w:hAnsi="Arial" w:cs="Arial"/>
              </w:rPr>
            </w:pPr>
          </w:p>
        </w:tc>
      </w:tr>
    </w:tbl>
    <w:p w14:paraId="5D9B2AA4" w14:textId="77777777" w:rsidR="005A16B7" w:rsidRPr="002A087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Sie erhalten in wenigen Minuten eine E-Mail mit Ihren Dokumenten</w:t>
      </w:r>
    </w:p>
    <w:p w14:paraId="24BFB6E9" w14:textId="77777777" w:rsidR="005A16B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zur digitalen Freizeichnung.</w:t>
      </w:r>
    </w:p>
    <w:p w14:paraId="69D8E09C" w14:textId="77777777" w:rsidR="005A16B7" w:rsidRPr="002A0877" w:rsidRDefault="005A16B7" w:rsidP="005A16B7">
      <w:pPr>
        <w:rPr>
          <w:rFonts w:ascii="Arial" w:hAnsi="Arial" w:cs="Arial"/>
        </w:rPr>
      </w:pPr>
    </w:p>
    <w:p w14:paraId="402DA3F4" w14:textId="77777777" w:rsidR="005A16B7" w:rsidRPr="002A087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Bei Rückfragen stehen wir Ihnen jederzeit telefonisch wie</w:t>
      </w:r>
    </w:p>
    <w:p w14:paraId="31F794F8" w14:textId="77777777" w:rsidR="005A16B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per Mail zur Verfügung!</w:t>
      </w:r>
    </w:p>
    <w:p w14:paraId="021AB2F5" w14:textId="77777777" w:rsidR="005A16B7" w:rsidRPr="002A0877" w:rsidRDefault="005A16B7" w:rsidP="005A16B7">
      <w:pPr>
        <w:rPr>
          <w:rFonts w:ascii="Arial" w:hAnsi="Arial" w:cs="Arial"/>
        </w:rPr>
      </w:pPr>
    </w:p>
    <w:p w14:paraId="555011B5" w14:textId="77777777" w:rsidR="005A16B7" w:rsidRPr="002A087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Sollten Sie eine ausgedruckte Version wünschen, teilen Sie uns dies</w:t>
      </w:r>
    </w:p>
    <w:p w14:paraId="7BC42924" w14:textId="77777777" w:rsidR="005A16B7" w:rsidRDefault="005A16B7" w:rsidP="005A16B7">
      <w:pPr>
        <w:rPr>
          <w:rFonts w:ascii="Arial" w:hAnsi="Arial" w:cs="Arial"/>
        </w:rPr>
      </w:pPr>
      <w:r w:rsidRPr="002A0877">
        <w:rPr>
          <w:rFonts w:ascii="Arial" w:hAnsi="Arial" w:cs="Arial"/>
        </w:rPr>
        <w:t>bitte einfach unter info@</w:t>
      </w:r>
      <w:r>
        <w:rPr>
          <w:rFonts w:ascii="Arial" w:hAnsi="Arial" w:cs="Arial"/>
        </w:rPr>
        <w:t>steuerberatung</w:t>
      </w:r>
      <w:r w:rsidRPr="002A0877">
        <w:rPr>
          <w:rFonts w:ascii="Arial" w:hAnsi="Arial" w:cs="Arial"/>
        </w:rPr>
        <w:t>-roesener.de mit.</w:t>
      </w:r>
    </w:p>
    <w:p w14:paraId="2F6B397F" w14:textId="77777777" w:rsidR="005A16B7" w:rsidRDefault="005A16B7" w:rsidP="005A16B7">
      <w:pPr>
        <w:rPr>
          <w:rFonts w:ascii="Arial" w:hAnsi="Arial" w:cs="Arial"/>
        </w:rPr>
      </w:pPr>
    </w:p>
    <w:p w14:paraId="3F899ADF" w14:textId="77777777" w:rsidR="005A16B7" w:rsidRDefault="005A16B7" w:rsidP="005A16B7">
      <w:pPr>
        <w:rPr>
          <w:rFonts w:ascii="Arial" w:hAnsi="Arial" w:cs="Arial"/>
        </w:rPr>
      </w:pPr>
      <w:r>
        <w:rPr>
          <w:rFonts w:ascii="Arial" w:hAnsi="Arial" w:cs="Arial"/>
        </w:rPr>
        <w:t>Mit freundlichen Grüßen</w:t>
      </w:r>
    </w:p>
    <w:p w14:paraId="1D073FC5" w14:textId="77777777" w:rsidR="005A16B7" w:rsidRDefault="005A16B7" w:rsidP="005A16B7">
      <w:pPr>
        <w:rPr>
          <w:rFonts w:ascii="Arial" w:hAnsi="Arial" w:cs="Arial"/>
        </w:rPr>
      </w:pPr>
    </w:p>
    <w:p w14:paraId="3A262B7A" w14:textId="77777777" w:rsidR="005A16B7" w:rsidRDefault="005A16B7" w:rsidP="005A16B7">
      <w:pPr>
        <w:rPr>
          <w:rFonts w:ascii="Arial" w:hAnsi="Arial" w:cs="Arial"/>
        </w:rPr>
      </w:pPr>
    </w:p>
    <w:p w14:paraId="655EC906" w14:textId="77777777" w:rsidR="005A16B7" w:rsidRPr="00922358" w:rsidRDefault="005A16B7" w:rsidP="005A16B7">
      <w:pPr>
        <w:rPr>
          <w:rFonts w:ascii="Arial" w:hAnsi="Arial" w:cs="Arial"/>
        </w:rPr>
      </w:pPr>
    </w:p>
    <w:p w14:paraId="0052E5FE" w14:textId="77777777" w:rsidR="005A16B7" w:rsidRPr="00922358" w:rsidRDefault="005A16B7" w:rsidP="005A16B7">
      <w:pPr>
        <w:rPr>
          <w:rFonts w:ascii="Arial" w:hAnsi="Arial" w:cs="Arial"/>
        </w:rPr>
      </w:pPr>
      <w:r>
        <w:rPr>
          <w:rFonts w:ascii="Arial" w:hAnsi="Arial" w:cs="Arial"/>
        </w:rPr>
        <w:t>Matthias</w:t>
      </w:r>
      <w:r w:rsidRPr="00922358">
        <w:rPr>
          <w:rFonts w:ascii="Arial" w:hAnsi="Arial" w:cs="Arial"/>
        </w:rPr>
        <w:t xml:space="preserve"> Rösener</w:t>
      </w:r>
    </w:p>
    <w:p w14:paraId="074DE997" w14:textId="77777777" w:rsidR="005A16B7" w:rsidRPr="005A16B7" w:rsidRDefault="005A16B7" w:rsidP="005A16B7">
      <w:pPr>
        <w:widowControl w:val="0"/>
        <w:autoSpaceDE w:val="0"/>
        <w:autoSpaceDN w:val="0"/>
        <w:spacing w:before="3" w:line="223" w:lineRule="exact"/>
        <w:rPr>
          <w:rFonts w:ascii="Arial" w:hAnsi="Calibri"/>
          <w:i/>
          <w:color w:val="000000"/>
          <w:kern w:val="2"/>
          <w:sz w:val="20"/>
          <w:szCs w:val="22"/>
          <w:lang w:eastAsia="en-US"/>
        </w:rPr>
      </w:pPr>
      <w:r w:rsidRPr="005A16B7">
        <w:rPr>
          <w:rFonts w:ascii="Arial" w:hAnsi="Arial" w:cs="Arial"/>
          <w:i/>
          <w:color w:val="000000"/>
          <w:kern w:val="2"/>
          <w:sz w:val="20"/>
          <w:szCs w:val="22"/>
          <w:lang w:eastAsia="en-US"/>
        </w:rPr>
        <w:t>Geschäftsführer</w:t>
      </w:r>
    </w:p>
    <w:p w14:paraId="5306EEB1" w14:textId="77777777" w:rsidR="005A16B7" w:rsidRPr="005A16B7" w:rsidRDefault="005A16B7" w:rsidP="005A16B7">
      <w:pPr>
        <w:widowControl w:val="0"/>
        <w:autoSpaceDE w:val="0"/>
        <w:autoSpaceDN w:val="0"/>
        <w:spacing w:before="7" w:line="223" w:lineRule="exact"/>
        <w:rPr>
          <w:rFonts w:ascii="Arial" w:hAnsi="Calibri"/>
          <w:i/>
          <w:color w:val="000000"/>
          <w:kern w:val="2"/>
          <w:sz w:val="20"/>
          <w:szCs w:val="22"/>
          <w:lang w:val="en-US" w:eastAsia="en-US"/>
        </w:rPr>
      </w:pPr>
      <w:proofErr w:type="spellStart"/>
      <w:r w:rsidRPr="005A16B7">
        <w:rPr>
          <w:rFonts w:ascii="Arial" w:hAnsi="Arial" w:cs="Arial"/>
          <w:i/>
          <w:color w:val="000000"/>
          <w:kern w:val="2"/>
          <w:sz w:val="20"/>
          <w:szCs w:val="22"/>
          <w:lang w:val="en-US" w:eastAsia="en-US"/>
        </w:rPr>
        <w:t>Wirtschaftsprüfer</w:t>
      </w:r>
      <w:proofErr w:type="spellEnd"/>
    </w:p>
    <w:p w14:paraId="4BFFE44B" w14:textId="77777777" w:rsidR="005A16B7" w:rsidRPr="005A16B7" w:rsidRDefault="005A16B7" w:rsidP="005A16B7">
      <w:pPr>
        <w:widowControl w:val="0"/>
        <w:autoSpaceDE w:val="0"/>
        <w:autoSpaceDN w:val="0"/>
        <w:spacing w:before="7" w:line="223" w:lineRule="exact"/>
        <w:rPr>
          <w:rFonts w:ascii="Arial" w:hAnsi="Calibri"/>
          <w:i/>
          <w:color w:val="000000"/>
          <w:kern w:val="2"/>
          <w:sz w:val="20"/>
          <w:szCs w:val="22"/>
          <w:lang w:val="en-US" w:eastAsia="en-US"/>
        </w:rPr>
      </w:pPr>
      <w:r w:rsidRPr="005A16B7">
        <w:rPr>
          <w:rFonts w:ascii="Arial" w:hAnsi="Calibri"/>
          <w:i/>
          <w:color w:val="000000"/>
          <w:kern w:val="2"/>
          <w:sz w:val="20"/>
          <w:szCs w:val="22"/>
          <w:lang w:val="en-US" w:eastAsia="en-US"/>
        </w:rPr>
        <w:t>Steuerberater</w:t>
      </w:r>
    </w:p>
    <w:p w14:paraId="32E5E04C" w14:textId="77777777" w:rsidR="00EA6BD6" w:rsidRPr="00922358" w:rsidRDefault="00EA6BD6" w:rsidP="005A16B7">
      <w:pPr>
        <w:rPr>
          <w:rFonts w:ascii="Arial" w:hAnsi="Arial" w:cs="Arial"/>
        </w:rPr>
      </w:pPr>
    </w:p>
    <w:sectPr w:rsidR="00EA6BD6" w:rsidRPr="00922358" w:rsidSect="005577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119" w:right="3005" w:bottom="907" w:left="153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F02C" w14:textId="77777777" w:rsidR="00B9106A" w:rsidRDefault="00B9106A" w:rsidP="00922358">
      <w:r>
        <w:separator/>
      </w:r>
    </w:p>
  </w:endnote>
  <w:endnote w:type="continuationSeparator" w:id="0">
    <w:p w14:paraId="1962DDC0" w14:textId="77777777" w:rsidR="00B9106A" w:rsidRDefault="00B9106A" w:rsidP="0092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533A" w14:textId="77777777" w:rsidR="001131DB" w:rsidRDefault="001131D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CE3B" w14:textId="77777777" w:rsidR="001131DB" w:rsidRDefault="001131D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D745" w14:textId="77777777" w:rsidR="001131DB" w:rsidRDefault="001131D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AF7D" w14:textId="77777777" w:rsidR="00B9106A" w:rsidRDefault="00B9106A" w:rsidP="00922358">
      <w:r>
        <w:separator/>
      </w:r>
    </w:p>
  </w:footnote>
  <w:footnote w:type="continuationSeparator" w:id="0">
    <w:p w14:paraId="4F3177DA" w14:textId="77777777" w:rsidR="00B9106A" w:rsidRDefault="00B9106A" w:rsidP="00922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286FE" w14:textId="77777777" w:rsidR="001131DB" w:rsidRDefault="001131D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D21E" w14:textId="77777777" w:rsidR="001131DB" w:rsidRDefault="001131D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D573" w14:textId="77777777" w:rsidR="001131DB" w:rsidRDefault="001131D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B7"/>
    <w:rsid w:val="00063119"/>
    <w:rsid w:val="0009008A"/>
    <w:rsid w:val="000962A7"/>
    <w:rsid w:val="000C01CC"/>
    <w:rsid w:val="001131DB"/>
    <w:rsid w:val="00124536"/>
    <w:rsid w:val="0012536E"/>
    <w:rsid w:val="0018639C"/>
    <w:rsid w:val="001B3152"/>
    <w:rsid w:val="00304C0A"/>
    <w:rsid w:val="00355DFC"/>
    <w:rsid w:val="003C25ED"/>
    <w:rsid w:val="003F6C34"/>
    <w:rsid w:val="00411516"/>
    <w:rsid w:val="00453B8A"/>
    <w:rsid w:val="004954E7"/>
    <w:rsid w:val="004D516A"/>
    <w:rsid w:val="004E215F"/>
    <w:rsid w:val="00537ED6"/>
    <w:rsid w:val="00546D75"/>
    <w:rsid w:val="0054766F"/>
    <w:rsid w:val="005577A8"/>
    <w:rsid w:val="0056345D"/>
    <w:rsid w:val="005803DC"/>
    <w:rsid w:val="005A16B7"/>
    <w:rsid w:val="005B6770"/>
    <w:rsid w:val="00626166"/>
    <w:rsid w:val="006375C5"/>
    <w:rsid w:val="0076136B"/>
    <w:rsid w:val="0076239D"/>
    <w:rsid w:val="00777B97"/>
    <w:rsid w:val="007D2DFA"/>
    <w:rsid w:val="008C67B1"/>
    <w:rsid w:val="008E4FEE"/>
    <w:rsid w:val="00922358"/>
    <w:rsid w:val="00963C96"/>
    <w:rsid w:val="00981DC4"/>
    <w:rsid w:val="00A1705E"/>
    <w:rsid w:val="00A4642C"/>
    <w:rsid w:val="00A54659"/>
    <w:rsid w:val="00AA28C2"/>
    <w:rsid w:val="00AD6914"/>
    <w:rsid w:val="00B03001"/>
    <w:rsid w:val="00B13D0B"/>
    <w:rsid w:val="00B231F0"/>
    <w:rsid w:val="00B34222"/>
    <w:rsid w:val="00B9106A"/>
    <w:rsid w:val="00BC28CB"/>
    <w:rsid w:val="00BF5F20"/>
    <w:rsid w:val="00C14709"/>
    <w:rsid w:val="00C26D8A"/>
    <w:rsid w:val="00C366C9"/>
    <w:rsid w:val="00C54551"/>
    <w:rsid w:val="00C5532E"/>
    <w:rsid w:val="00C70580"/>
    <w:rsid w:val="00C83E94"/>
    <w:rsid w:val="00C929F5"/>
    <w:rsid w:val="00CB60FB"/>
    <w:rsid w:val="00CE3C1B"/>
    <w:rsid w:val="00D10074"/>
    <w:rsid w:val="00D2043A"/>
    <w:rsid w:val="00D36238"/>
    <w:rsid w:val="00D52410"/>
    <w:rsid w:val="00D6029E"/>
    <w:rsid w:val="00D61AD8"/>
    <w:rsid w:val="00D67AA4"/>
    <w:rsid w:val="00D91730"/>
    <w:rsid w:val="00DD3CD5"/>
    <w:rsid w:val="00E345FB"/>
    <w:rsid w:val="00EA6BD6"/>
    <w:rsid w:val="00F03AD4"/>
    <w:rsid w:val="00F22BD8"/>
    <w:rsid w:val="00F41FD7"/>
    <w:rsid w:val="00FF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033161"/>
  <w15:chartTrackingRefBased/>
  <w15:docId w15:val="{F15C37D3-4F52-4197-B615-83A4F4A8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6BD6"/>
    <w:rPr>
      <w:rFonts w:ascii="Times New Roman" w:eastAsia="Times New Roman" w:hAnsi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223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922358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9223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922358"/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59"/>
    <w:rsid w:val="00AD69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cal_16261000000000000062\Temp\TSA16261DBA16261WINDVSW1ESTSTANDARD\ESt202103776571250412504_41468\ESt_1\BaM%20&#220;bersendung%20Steuererkl&#228;rung%20ESt,%20USt%20Eheleute%20dig.%20V.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SO999929 xmlns="http://www.datev.de/BSOffice/999929">32574daf-f44a-4dad-b347-3c1a75f49949</BSO999929>
</file>

<file path=customXml/itemProps1.xml><?xml version="1.0" encoding="utf-8"?>
<ds:datastoreItem xmlns:ds="http://schemas.openxmlformats.org/officeDocument/2006/customXml" ds:itemID="{34D326E4-1889-4BC2-81F1-AEEE9D29B507}">
  <ds:schemaRefs>
    <ds:schemaRef ds:uri="http://www.datev.de/BSOffice/999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BaM Übersendung Steuererklärung ESt, USt Eheleute dig. V.</Template>
  <TotalTime>0</TotalTime>
  <Pages>1</Pages>
  <Words>127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Orga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Brenner, Sabrina</dc:creator>
  <cp:keywords/>
  <cp:lastModifiedBy>Rösener, Matthias</cp:lastModifiedBy>
  <cp:revision>2</cp:revision>
  <cp:lastPrinted>2015-09-02T16:14:00Z</cp:lastPrinted>
  <dcterms:created xsi:type="dcterms:W3CDTF">2026-03-04T17:45:00Z</dcterms:created>
  <dcterms:modified xsi:type="dcterms:W3CDTF">2026-03-04T17:45:00Z</dcterms:modified>
</cp:coreProperties>
</file>